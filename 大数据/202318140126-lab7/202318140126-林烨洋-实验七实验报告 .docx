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E2C2D" w14:textId="77777777" w:rsidR="002F7587" w:rsidRPr="00E55984" w:rsidRDefault="002F7587" w:rsidP="002F7587">
      <w:pPr>
        <w:spacing w:before="0" w:after="0" w:line="240" w:lineRule="auto"/>
        <w:jc w:val="center"/>
        <w:rPr>
          <w:rFonts w:ascii="Time" w:eastAsia="宋体" w:hAnsi="Time" w:hint="eastAsia"/>
          <w:b/>
          <w:sz w:val="24"/>
          <w:szCs w:val="24"/>
        </w:rPr>
      </w:pPr>
      <w:r w:rsidRPr="00E55984">
        <w:rPr>
          <w:rFonts w:ascii="Time" w:eastAsia="宋体" w:hAnsi="Time" w:hint="eastAsia"/>
          <w:b/>
          <w:sz w:val="24"/>
          <w:szCs w:val="24"/>
        </w:rPr>
        <w:t>实验</w:t>
      </w:r>
      <w:r w:rsidR="007E678F" w:rsidRPr="00E55984">
        <w:rPr>
          <w:rFonts w:ascii="Time" w:eastAsia="宋体" w:hAnsi="Time" w:hint="eastAsia"/>
          <w:b/>
          <w:sz w:val="24"/>
          <w:szCs w:val="24"/>
        </w:rPr>
        <w:t>七</w:t>
      </w:r>
      <w:r w:rsidR="007E678F" w:rsidRPr="00E55984">
        <w:rPr>
          <w:rFonts w:ascii="Time" w:eastAsia="宋体" w:hAnsi="Time" w:hint="eastAsia"/>
          <w:b/>
          <w:sz w:val="24"/>
          <w:szCs w:val="24"/>
        </w:rPr>
        <w:t xml:space="preserve"> </w:t>
      </w:r>
      <w:r w:rsidRPr="00E55984">
        <w:rPr>
          <w:rFonts w:ascii="Time" w:eastAsia="宋体" w:hAnsi="Time" w:hint="eastAsia"/>
          <w:b/>
          <w:sz w:val="24"/>
          <w:szCs w:val="24"/>
        </w:rPr>
        <w:t>实验报告</w:t>
      </w:r>
      <w:r w:rsidRPr="00E55984">
        <w:rPr>
          <w:rFonts w:ascii="Time" w:eastAsia="宋体" w:hAnsi="Time" w:hint="eastAsia"/>
          <w:b/>
          <w:sz w:val="24"/>
          <w:szCs w:val="24"/>
        </w:rPr>
        <w:t xml:space="preserve"> </w:t>
      </w:r>
      <w:r w:rsidR="007E678F" w:rsidRPr="00E55984">
        <w:rPr>
          <w:rFonts w:ascii="Time" w:eastAsia="宋体" w:hAnsi="Time" w:hint="eastAsia"/>
          <w:b/>
          <w:sz w:val="24"/>
          <w:szCs w:val="24"/>
        </w:rPr>
        <w:t>MapReduce</w:t>
      </w:r>
      <w:r w:rsidR="007E678F" w:rsidRPr="00E55984">
        <w:rPr>
          <w:rFonts w:ascii="Time" w:eastAsia="宋体" w:hAnsi="Time" w:hint="eastAsia"/>
          <w:b/>
          <w:sz w:val="24"/>
          <w:szCs w:val="24"/>
        </w:rPr>
        <w:t>编程练习</w:t>
      </w:r>
    </w:p>
    <w:sdt>
      <w:sdtPr>
        <w:rPr>
          <w:lang w:val="zh-CN"/>
        </w:rPr>
        <w:id w:val="-153287569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0"/>
          <w:szCs w:val="20"/>
        </w:rPr>
      </w:sdtEndPr>
      <w:sdtContent>
        <w:p w14:paraId="4C732F47" w14:textId="4A56F675" w:rsidR="007C1A30" w:rsidRPr="007C1A30" w:rsidRDefault="007C1A30" w:rsidP="007C1A30">
          <w:pPr>
            <w:pStyle w:val="TOC"/>
            <w:spacing w:before="0" w:after="120" w:line="240" w:lineRule="auto"/>
            <w:rPr>
              <w:rFonts w:hint="eastAsia"/>
              <w:sz w:val="28"/>
              <w:szCs w:val="28"/>
            </w:rPr>
          </w:pPr>
          <w:r w:rsidRPr="007C1A30">
            <w:rPr>
              <w:sz w:val="28"/>
              <w:szCs w:val="28"/>
              <w:lang w:val="zh-CN"/>
            </w:rPr>
            <w:t>目录</w:t>
          </w:r>
        </w:p>
        <w:p w14:paraId="76ACF9AB" w14:textId="2A5E1C86" w:rsidR="007C1A30" w:rsidRDefault="007C1A30">
          <w:pPr>
            <w:pStyle w:val="TOC1"/>
            <w:tabs>
              <w:tab w:val="right" w:leader="dot" w:pos="8296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13254851" w:history="1">
            <w:r w:rsidRPr="009911BE">
              <w:rPr>
                <w:rStyle w:val="af7"/>
                <w:rFonts w:ascii="Time" w:eastAsia="宋体" w:hAnsi="Time" w:hint="eastAsia"/>
                <w:noProof/>
              </w:rPr>
              <w:t>一、实验目的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_Toc213254851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F31AF1" w14:textId="7B153C55" w:rsidR="007C1A30" w:rsidRDefault="007C1A30">
          <w:pPr>
            <w:pStyle w:val="TOC1"/>
            <w:tabs>
              <w:tab w:val="right" w:leader="dot" w:pos="8296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3254852" w:history="1">
            <w:r w:rsidRPr="009911BE">
              <w:rPr>
                <w:rStyle w:val="af7"/>
                <w:rFonts w:ascii="Time" w:eastAsia="宋体" w:hAnsi="Time" w:hint="eastAsia"/>
                <w:noProof/>
              </w:rPr>
              <w:t>二、实验平台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_Toc213254852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5D7946" w14:textId="580E57CB" w:rsidR="007C1A30" w:rsidRDefault="007C1A30">
          <w:pPr>
            <w:pStyle w:val="TOC1"/>
            <w:tabs>
              <w:tab w:val="right" w:leader="dot" w:pos="8296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3254853" w:history="1">
            <w:r w:rsidRPr="009911BE">
              <w:rPr>
                <w:rStyle w:val="af7"/>
                <w:rFonts w:ascii="Time" w:eastAsia="宋体" w:hAnsi="Time" w:hint="eastAsia"/>
                <w:noProof/>
              </w:rPr>
              <w:t>三、实验内容与完成情况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_Toc213254853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025795" w14:textId="08462FCA" w:rsidR="007C1A30" w:rsidRDefault="007C1A30">
          <w:pPr>
            <w:pStyle w:val="TOC2"/>
            <w:tabs>
              <w:tab w:val="right" w:leader="dot" w:pos="8296"/>
            </w:tabs>
            <w:ind w:left="400"/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3254854" w:history="1">
            <w:r w:rsidRPr="009911BE">
              <w:rPr>
                <w:rStyle w:val="af7"/>
                <w:rFonts w:ascii="Time" w:eastAsia="宋体" w:hAnsi="Time" w:hint="eastAsia"/>
                <w:noProof/>
              </w:rPr>
              <w:t>1.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编程实现文件合并和去重操作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_Toc213254854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E6D137" w14:textId="3B6208DA" w:rsidR="007C1A30" w:rsidRDefault="007C1A30">
          <w:pPr>
            <w:pStyle w:val="TOC2"/>
            <w:tabs>
              <w:tab w:val="right" w:leader="dot" w:pos="8296"/>
            </w:tabs>
            <w:ind w:left="400"/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3254855" w:history="1">
            <w:r w:rsidRPr="009911BE">
              <w:rPr>
                <w:rStyle w:val="af7"/>
                <w:rFonts w:ascii="Time" w:eastAsia="宋体" w:hAnsi="Time" w:hint="eastAsia"/>
                <w:noProof/>
              </w:rPr>
              <w:t>2.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对给定的表格进行信息挖掘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_Toc213254855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F4D58A" w14:textId="3560B67E" w:rsidR="007C1A30" w:rsidRDefault="007C1A30">
          <w:pPr>
            <w:pStyle w:val="TOC2"/>
            <w:tabs>
              <w:tab w:val="right" w:leader="dot" w:pos="8296"/>
            </w:tabs>
            <w:ind w:left="400"/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3254856" w:history="1">
            <w:r w:rsidRPr="009911BE">
              <w:rPr>
                <w:rStyle w:val="af7"/>
                <w:rFonts w:ascii="Time" w:eastAsia="宋体" w:hAnsi="Time" w:hint="eastAsia"/>
                <w:noProof/>
              </w:rPr>
              <w:t>3.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完成情况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_Toc213254856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B0EF92" w14:textId="43ABF9DD" w:rsidR="007C1A30" w:rsidRDefault="007C1A30">
          <w:pPr>
            <w:pStyle w:val="TOC2"/>
            <w:tabs>
              <w:tab w:val="right" w:leader="dot" w:pos="8296"/>
            </w:tabs>
            <w:ind w:left="400"/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3254857" w:history="1">
            <w:r w:rsidRPr="009911BE">
              <w:rPr>
                <w:rStyle w:val="af7"/>
                <w:rFonts w:ascii="Time" w:eastAsia="宋体" w:hAnsi="Time" w:hint="eastAsia"/>
                <w:b/>
                <w:bCs/>
                <w:noProof/>
              </w:rPr>
              <w:t>步骤</w:t>
            </w:r>
            <w:r w:rsidRPr="009911BE">
              <w:rPr>
                <w:rStyle w:val="af7"/>
                <w:rFonts w:ascii="Time" w:eastAsia="宋体" w:hAnsi="Time" w:hint="eastAsia"/>
                <w:b/>
                <w:bCs/>
                <w:noProof/>
              </w:rPr>
              <w:t xml:space="preserve"> 1</w:t>
            </w:r>
            <w:r w:rsidRPr="009911BE">
              <w:rPr>
                <w:rStyle w:val="af7"/>
                <w:rFonts w:ascii="Time" w:eastAsia="宋体" w:hAnsi="Time" w:hint="eastAsia"/>
                <w:b/>
                <w:bCs/>
                <w:noProof/>
              </w:rPr>
              <w:t>：创建</w:t>
            </w:r>
            <w:r w:rsidRPr="009911BE">
              <w:rPr>
                <w:rStyle w:val="af7"/>
                <w:rFonts w:ascii="Time" w:eastAsia="宋体" w:hAnsi="Time" w:hint="eastAsia"/>
                <w:b/>
                <w:bCs/>
                <w:noProof/>
              </w:rPr>
              <w:t>MapReduce</w:t>
            </w:r>
            <w:r w:rsidRPr="009911BE">
              <w:rPr>
                <w:rStyle w:val="af7"/>
                <w:rFonts w:ascii="Time" w:eastAsia="宋体" w:hAnsi="Time" w:hint="eastAsia"/>
                <w:b/>
                <w:bCs/>
                <w:noProof/>
              </w:rPr>
              <w:t>类</w:t>
            </w:r>
            <w:r w:rsidRPr="009911BE">
              <w:rPr>
                <w:rStyle w:val="af7"/>
                <w:rFonts w:ascii="Time" w:eastAsia="宋体" w:hAnsi="Time" w:hint="eastAsia"/>
                <w:b/>
                <w:bCs/>
                <w:noProof/>
              </w:rPr>
              <w:t xml:space="preserve"> (</w:t>
            </w:r>
            <w:r w:rsidRPr="009911BE">
              <w:rPr>
                <w:rStyle w:val="af7"/>
                <w:rFonts w:ascii="Time" w:eastAsia="宋体" w:hAnsi="Time" w:hint="eastAsia"/>
                <w:b/>
                <w:bCs/>
                <w:noProof/>
              </w:rPr>
              <w:t>文件合并去重</w:t>
            </w:r>
            <w:r w:rsidRPr="009911BE">
              <w:rPr>
                <w:rStyle w:val="af7"/>
                <w:rFonts w:ascii="Time" w:eastAsia="宋体" w:hAnsi="Time" w:hint="eastAsia"/>
                <w:b/>
                <w:bCs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_Toc213254857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E375C0" w14:textId="2DEEB09C" w:rsidR="007C1A30" w:rsidRDefault="007C1A30">
          <w:pPr>
            <w:pStyle w:val="TOC3"/>
            <w:tabs>
              <w:tab w:val="right" w:leader="dot" w:pos="8296"/>
            </w:tabs>
            <w:ind w:left="800"/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3254858" w:history="1">
            <w:r w:rsidRPr="009911BE">
              <w:rPr>
                <w:rStyle w:val="af7"/>
                <w:rFonts w:ascii="Time" w:eastAsia="宋体" w:hAnsi="Time" w:hint="eastAsia"/>
                <w:noProof/>
              </w:rPr>
              <w:t>（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1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）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 xml:space="preserve">MergeDedupMapper.java (Mapper 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类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_Toc213254858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292C0E" w14:textId="6BFF2625" w:rsidR="007C1A30" w:rsidRDefault="007C1A30">
          <w:pPr>
            <w:pStyle w:val="TOC3"/>
            <w:tabs>
              <w:tab w:val="right" w:leader="dot" w:pos="8296"/>
            </w:tabs>
            <w:ind w:left="800"/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3254859" w:history="1">
            <w:r w:rsidRPr="009911BE">
              <w:rPr>
                <w:rStyle w:val="af7"/>
                <w:rFonts w:ascii="Time" w:eastAsia="宋体" w:hAnsi="Time" w:hint="eastAsia"/>
                <w:noProof/>
              </w:rPr>
              <w:t>（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2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）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 xml:space="preserve">MergeDedupReducer.java (Reducer 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类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_Toc213254859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8BDEBD" w14:textId="3390FB97" w:rsidR="007C1A30" w:rsidRDefault="007C1A30">
          <w:pPr>
            <w:pStyle w:val="TOC3"/>
            <w:tabs>
              <w:tab w:val="right" w:leader="dot" w:pos="8296"/>
            </w:tabs>
            <w:ind w:left="800"/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3254860" w:history="1">
            <w:r w:rsidRPr="009911BE">
              <w:rPr>
                <w:rStyle w:val="af7"/>
                <w:rFonts w:ascii="Time" w:eastAsia="宋体" w:hAnsi="Time" w:hint="eastAsia"/>
                <w:noProof/>
              </w:rPr>
              <w:t>（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3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）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 xml:space="preserve">MergeDedupDriver.java (Driver 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类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_Toc213254860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CE7B4" w14:textId="037F238B" w:rsidR="007C1A30" w:rsidRDefault="007C1A30">
          <w:pPr>
            <w:pStyle w:val="TOC2"/>
            <w:tabs>
              <w:tab w:val="right" w:leader="dot" w:pos="8296"/>
            </w:tabs>
            <w:ind w:left="400"/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3254861" w:history="1">
            <w:r w:rsidRPr="009911BE">
              <w:rPr>
                <w:rStyle w:val="af7"/>
                <w:rFonts w:ascii="Time" w:eastAsia="宋体" w:hAnsi="Time" w:hint="eastAsia"/>
                <w:b/>
                <w:bCs/>
                <w:noProof/>
              </w:rPr>
              <w:t>步骤</w:t>
            </w:r>
            <w:r w:rsidRPr="009911BE">
              <w:rPr>
                <w:rStyle w:val="af7"/>
                <w:rFonts w:ascii="Time" w:eastAsia="宋体" w:hAnsi="Time" w:hint="eastAsia"/>
                <w:b/>
                <w:bCs/>
                <w:noProof/>
              </w:rPr>
              <w:t xml:space="preserve"> 2</w:t>
            </w:r>
            <w:r w:rsidRPr="009911BE">
              <w:rPr>
                <w:rStyle w:val="af7"/>
                <w:rFonts w:ascii="Time" w:eastAsia="宋体" w:hAnsi="Time" w:hint="eastAsia"/>
                <w:b/>
                <w:bCs/>
                <w:noProof/>
              </w:rPr>
              <w:t>：创建</w:t>
            </w:r>
            <w:r w:rsidRPr="009911BE">
              <w:rPr>
                <w:rStyle w:val="af7"/>
                <w:rFonts w:ascii="Time" w:eastAsia="宋体" w:hAnsi="Time" w:hint="eastAsia"/>
                <w:b/>
                <w:bCs/>
                <w:noProof/>
              </w:rPr>
              <w:t xml:space="preserve"> MapReduce </w:t>
            </w:r>
            <w:r w:rsidRPr="009911BE">
              <w:rPr>
                <w:rStyle w:val="af7"/>
                <w:rFonts w:ascii="Time" w:eastAsia="宋体" w:hAnsi="Time" w:hint="eastAsia"/>
                <w:b/>
                <w:bCs/>
                <w:noProof/>
              </w:rPr>
              <w:t>类</w:t>
            </w:r>
            <w:r w:rsidRPr="009911BE">
              <w:rPr>
                <w:rStyle w:val="af7"/>
                <w:rFonts w:ascii="Time" w:eastAsia="宋体" w:hAnsi="Time" w:hint="eastAsia"/>
                <w:b/>
                <w:bCs/>
                <w:noProof/>
              </w:rPr>
              <w:t xml:space="preserve"> (</w:t>
            </w:r>
            <w:r w:rsidRPr="009911BE">
              <w:rPr>
                <w:rStyle w:val="af7"/>
                <w:rFonts w:ascii="Time" w:eastAsia="宋体" w:hAnsi="Time" w:hint="eastAsia"/>
                <w:b/>
                <w:bCs/>
                <w:noProof/>
              </w:rPr>
              <w:t>祖孙关系挖掘</w:t>
            </w:r>
            <w:r w:rsidRPr="009911BE">
              <w:rPr>
                <w:rStyle w:val="af7"/>
                <w:rFonts w:ascii="Time" w:eastAsia="宋体" w:hAnsi="Time" w:hint="eastAsia"/>
                <w:b/>
                <w:bCs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_Toc213254861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81C5B9" w14:textId="278F9997" w:rsidR="007C1A30" w:rsidRDefault="007C1A30">
          <w:pPr>
            <w:pStyle w:val="TOC3"/>
            <w:tabs>
              <w:tab w:val="right" w:leader="dot" w:pos="8296"/>
            </w:tabs>
            <w:ind w:left="800"/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3254862" w:history="1">
            <w:r w:rsidRPr="009911BE">
              <w:rPr>
                <w:rStyle w:val="af7"/>
                <w:rFonts w:ascii="Time" w:eastAsia="宋体" w:hAnsi="Time" w:hint="eastAsia"/>
                <w:noProof/>
              </w:rPr>
              <w:t>（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1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）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 xml:space="preserve">GrandparentMapper.java (Mapper 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类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_Toc213254862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8B222D" w14:textId="72ECB316" w:rsidR="007C1A30" w:rsidRDefault="007C1A30">
          <w:pPr>
            <w:pStyle w:val="TOC3"/>
            <w:tabs>
              <w:tab w:val="right" w:leader="dot" w:pos="8296"/>
            </w:tabs>
            <w:ind w:left="800"/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3254863" w:history="1">
            <w:r w:rsidRPr="009911BE">
              <w:rPr>
                <w:rStyle w:val="af7"/>
                <w:rFonts w:ascii="Time" w:eastAsia="宋体" w:hAnsi="Time" w:hint="eastAsia"/>
                <w:noProof/>
              </w:rPr>
              <w:t>（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2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）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 xml:space="preserve">GrandparentReducer.java (Reducer 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类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_Toc213254863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AAD544" w14:textId="646CD527" w:rsidR="007C1A30" w:rsidRDefault="007C1A30">
          <w:pPr>
            <w:pStyle w:val="TOC3"/>
            <w:tabs>
              <w:tab w:val="right" w:leader="dot" w:pos="8296"/>
            </w:tabs>
            <w:ind w:left="800"/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3254864" w:history="1">
            <w:r w:rsidRPr="009911BE">
              <w:rPr>
                <w:rStyle w:val="af7"/>
                <w:rFonts w:ascii="Time" w:eastAsia="宋体" w:hAnsi="Time" w:hint="eastAsia"/>
                <w:noProof/>
              </w:rPr>
              <w:t>（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3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）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 xml:space="preserve">GrandparentDriver.java (Driver 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类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_Toc213254864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C45F08" w14:textId="5861DE15" w:rsidR="007C1A30" w:rsidRDefault="007C1A30">
          <w:pPr>
            <w:pStyle w:val="TOC2"/>
            <w:tabs>
              <w:tab w:val="right" w:leader="dot" w:pos="8296"/>
            </w:tabs>
            <w:ind w:left="400"/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3254865" w:history="1">
            <w:r w:rsidRPr="009911BE">
              <w:rPr>
                <w:rStyle w:val="af7"/>
                <w:rFonts w:ascii="Time" w:eastAsia="宋体" w:hAnsi="Time" w:hint="eastAsia"/>
                <w:b/>
                <w:bCs/>
                <w:noProof/>
              </w:rPr>
              <w:t>步骤</w:t>
            </w:r>
            <w:r w:rsidRPr="009911BE">
              <w:rPr>
                <w:rStyle w:val="af7"/>
                <w:rFonts w:ascii="Time" w:eastAsia="宋体" w:hAnsi="Time" w:hint="eastAsia"/>
                <w:b/>
                <w:bCs/>
                <w:noProof/>
              </w:rPr>
              <w:t xml:space="preserve"> 2</w:t>
            </w:r>
            <w:r w:rsidRPr="009911BE">
              <w:rPr>
                <w:rStyle w:val="af7"/>
                <w:rFonts w:ascii="Time" w:eastAsia="宋体" w:hAnsi="Time" w:hint="eastAsia"/>
                <w:b/>
                <w:bCs/>
                <w:noProof/>
              </w:rPr>
              <w:t>：打包项目为</w:t>
            </w:r>
            <w:r w:rsidRPr="009911BE">
              <w:rPr>
                <w:rStyle w:val="af7"/>
                <w:rFonts w:ascii="Time" w:eastAsia="宋体" w:hAnsi="Time" w:hint="eastAsia"/>
                <w:b/>
                <w:bCs/>
                <w:noProof/>
              </w:rPr>
              <w:t xml:space="preserve"> JAR </w:t>
            </w:r>
            <w:r w:rsidRPr="009911BE">
              <w:rPr>
                <w:rStyle w:val="af7"/>
                <w:rFonts w:ascii="Time" w:eastAsia="宋体" w:hAnsi="Time" w:hint="eastAsia"/>
                <w:b/>
                <w:bCs/>
                <w:noProof/>
              </w:rPr>
              <w:t>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_Toc213254865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7E7AC4" w14:textId="196E6848" w:rsidR="007C1A30" w:rsidRDefault="007C1A30">
          <w:pPr>
            <w:pStyle w:val="TOC2"/>
            <w:tabs>
              <w:tab w:val="right" w:leader="dot" w:pos="8296"/>
            </w:tabs>
            <w:ind w:left="400"/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3254866" w:history="1">
            <w:r w:rsidRPr="009911BE">
              <w:rPr>
                <w:rStyle w:val="af7"/>
                <w:rFonts w:ascii="Time" w:eastAsia="宋体" w:hAnsi="Time" w:hint="eastAsia"/>
                <w:b/>
                <w:bCs/>
                <w:noProof/>
              </w:rPr>
              <w:t>步骤</w:t>
            </w:r>
            <w:r w:rsidRPr="009911BE">
              <w:rPr>
                <w:rStyle w:val="af7"/>
                <w:rFonts w:ascii="Time" w:eastAsia="宋体" w:hAnsi="Time" w:hint="eastAsia"/>
                <w:b/>
                <w:bCs/>
                <w:noProof/>
              </w:rPr>
              <w:t xml:space="preserve"> 3</w:t>
            </w:r>
            <w:r w:rsidRPr="009911BE">
              <w:rPr>
                <w:rStyle w:val="af7"/>
                <w:rFonts w:ascii="Time" w:eastAsia="宋体" w:hAnsi="Time" w:hint="eastAsia"/>
                <w:b/>
                <w:bCs/>
                <w:noProof/>
              </w:rPr>
              <w:t>：</w:t>
            </w:r>
            <w:r w:rsidRPr="009911BE">
              <w:rPr>
                <w:rStyle w:val="af7"/>
                <w:rFonts w:ascii="Time" w:eastAsia="宋体" w:hAnsi="Time" w:hint="eastAsia"/>
                <w:b/>
                <w:bCs/>
                <w:noProof/>
              </w:rPr>
              <w:t xml:space="preserve">Linux </w:t>
            </w:r>
            <w:r w:rsidRPr="009911BE">
              <w:rPr>
                <w:rStyle w:val="af7"/>
                <w:rFonts w:ascii="Time" w:eastAsia="宋体" w:hAnsi="Time" w:hint="eastAsia"/>
                <w:b/>
                <w:bCs/>
                <w:noProof/>
              </w:rPr>
              <w:t>终端执行作业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_Toc213254866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388845" w14:textId="05E0796B" w:rsidR="007C1A30" w:rsidRDefault="007C1A30">
          <w:pPr>
            <w:pStyle w:val="TOC3"/>
            <w:tabs>
              <w:tab w:val="right" w:leader="dot" w:pos="8296"/>
            </w:tabs>
            <w:ind w:left="800"/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3254867" w:history="1">
            <w:r w:rsidRPr="009911BE">
              <w:rPr>
                <w:rStyle w:val="af7"/>
                <w:rFonts w:ascii="Time" w:eastAsia="宋体" w:hAnsi="Time" w:hint="eastAsia"/>
                <w:noProof/>
              </w:rPr>
              <w:t>（一）启动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 xml:space="preserve"> Hadoop 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集群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_Toc213254867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D09B74" w14:textId="562EB331" w:rsidR="007C1A30" w:rsidRDefault="007C1A30">
          <w:pPr>
            <w:pStyle w:val="TOC3"/>
            <w:tabs>
              <w:tab w:val="right" w:leader="dot" w:pos="8296"/>
            </w:tabs>
            <w:ind w:left="800"/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3254868" w:history="1">
            <w:r w:rsidRPr="009911BE">
              <w:rPr>
                <w:rStyle w:val="af7"/>
                <w:rFonts w:ascii="Time" w:eastAsia="宋体" w:hAnsi="Time" w:hint="eastAsia"/>
                <w:noProof/>
              </w:rPr>
              <w:t>（二）创建本地输入文件（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 xml:space="preserve">bigdata 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账户）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_Toc213254868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E8898E" w14:textId="255B9D2E" w:rsidR="007C1A30" w:rsidRDefault="007C1A30">
          <w:pPr>
            <w:pStyle w:val="TOC3"/>
            <w:tabs>
              <w:tab w:val="right" w:leader="dot" w:pos="8296"/>
            </w:tabs>
            <w:ind w:left="800"/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3254869" w:history="1">
            <w:r w:rsidRPr="009911BE">
              <w:rPr>
                <w:rStyle w:val="af7"/>
                <w:rFonts w:ascii="Time" w:eastAsia="宋体" w:hAnsi="Time" w:hint="eastAsia"/>
                <w:noProof/>
              </w:rPr>
              <w:t>（三）上传输入文件到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 xml:space="preserve"> HDFS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_Toc213254869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F1F34F" w14:textId="76992916" w:rsidR="007C1A30" w:rsidRDefault="007C1A30">
          <w:pPr>
            <w:pStyle w:val="TOC3"/>
            <w:tabs>
              <w:tab w:val="right" w:leader="dot" w:pos="8296"/>
            </w:tabs>
            <w:ind w:left="800"/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3254870" w:history="1">
            <w:r w:rsidRPr="009911BE">
              <w:rPr>
                <w:rStyle w:val="af7"/>
                <w:rFonts w:ascii="Time" w:eastAsia="宋体" w:hAnsi="Time" w:hint="eastAsia"/>
                <w:noProof/>
              </w:rPr>
              <w:t>（四）执行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 xml:space="preserve"> 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“文件合并去重”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 xml:space="preserve"> 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作业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_Toc213254870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101F06" w14:textId="230AA5B5" w:rsidR="007C1A30" w:rsidRDefault="007C1A30">
          <w:pPr>
            <w:pStyle w:val="TOC3"/>
            <w:tabs>
              <w:tab w:val="right" w:leader="dot" w:pos="8296"/>
            </w:tabs>
            <w:ind w:left="800"/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3254871" w:history="1">
            <w:r w:rsidRPr="009911BE">
              <w:rPr>
                <w:rStyle w:val="af7"/>
                <w:rFonts w:ascii="Time" w:eastAsia="宋体" w:hAnsi="Time" w:hint="eastAsia"/>
                <w:noProof/>
              </w:rPr>
              <w:t>（五）执行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 xml:space="preserve"> 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“祖孙关系挖掘”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 xml:space="preserve"> 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作业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_Toc213254871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8316CD" w14:textId="5EC93D8C" w:rsidR="007C1A30" w:rsidRDefault="007C1A30">
          <w:pPr>
            <w:pStyle w:val="TOC1"/>
            <w:tabs>
              <w:tab w:val="right" w:leader="dot" w:pos="8296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3254872" w:history="1">
            <w:r w:rsidRPr="009911BE">
              <w:rPr>
                <w:rStyle w:val="af7"/>
                <w:rFonts w:ascii="Time" w:eastAsia="宋体" w:hAnsi="Time" w:hint="eastAsia"/>
                <w:noProof/>
              </w:rPr>
              <w:t>四、出现的问题及解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决</w:t>
            </w:r>
            <w:r w:rsidRPr="009911BE">
              <w:rPr>
                <w:rStyle w:val="af7"/>
                <w:rFonts w:ascii="Time" w:eastAsia="宋体" w:hAnsi="Time" w:hint="eastAsia"/>
                <w:noProof/>
              </w:rPr>
              <w:t>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_Toc213254872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E99161" w14:textId="730E8658" w:rsidR="007C1A30" w:rsidRDefault="007C1A30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AB09FF0" w14:textId="77777777" w:rsidR="007C1A30" w:rsidRPr="00E55984" w:rsidRDefault="007C1A30" w:rsidP="007C1A30">
      <w:pPr>
        <w:spacing w:before="0" w:after="0" w:line="240" w:lineRule="auto"/>
        <w:rPr>
          <w:rFonts w:ascii="Time" w:eastAsia="宋体" w:hAnsi="Time" w:hint="eastAsia"/>
          <w:b/>
          <w:sz w:val="24"/>
          <w:szCs w:val="24"/>
        </w:rPr>
      </w:pPr>
      <w:r w:rsidRPr="00E55984">
        <w:rPr>
          <w:rFonts w:ascii="Time" w:eastAsia="宋体" w:hAnsi="Time" w:hint="eastAsia"/>
          <w:b/>
          <w:sz w:val="24"/>
          <w:szCs w:val="24"/>
        </w:rPr>
        <w:lastRenderedPageBreak/>
        <w:t>学号：</w:t>
      </w:r>
      <w:r w:rsidRPr="00E55984">
        <w:rPr>
          <w:rFonts w:ascii="Time" w:eastAsia="宋体" w:hAnsi="Time" w:hint="eastAsia"/>
          <w:b/>
          <w:sz w:val="24"/>
          <w:szCs w:val="24"/>
        </w:rPr>
        <w:t>202318140126</w:t>
      </w:r>
    </w:p>
    <w:p w14:paraId="14F49A2C" w14:textId="77777777" w:rsidR="007C1A30" w:rsidRPr="00E55984" w:rsidRDefault="007C1A30" w:rsidP="007C1A30">
      <w:pPr>
        <w:spacing w:before="0" w:after="0" w:line="240" w:lineRule="auto"/>
        <w:rPr>
          <w:rFonts w:ascii="Time" w:eastAsia="宋体" w:hAnsi="Time" w:hint="eastAsia"/>
          <w:b/>
          <w:sz w:val="24"/>
          <w:szCs w:val="24"/>
        </w:rPr>
      </w:pPr>
      <w:r w:rsidRPr="00E55984">
        <w:rPr>
          <w:rFonts w:ascii="Time" w:eastAsia="宋体" w:hAnsi="Time" w:hint="eastAsia"/>
          <w:b/>
          <w:sz w:val="24"/>
          <w:szCs w:val="24"/>
        </w:rPr>
        <w:t>姓名：林烨洋</w:t>
      </w:r>
    </w:p>
    <w:p w14:paraId="06CB579D" w14:textId="77777777" w:rsidR="007C1A30" w:rsidRDefault="007C1A30" w:rsidP="007C1A30">
      <w:pPr>
        <w:spacing w:before="0" w:after="0" w:line="240" w:lineRule="auto"/>
        <w:rPr>
          <w:rFonts w:ascii="Time" w:eastAsia="宋体" w:hAnsi="Time"/>
          <w:b/>
          <w:sz w:val="24"/>
          <w:szCs w:val="24"/>
        </w:rPr>
      </w:pPr>
      <w:r w:rsidRPr="00E55984">
        <w:rPr>
          <w:rFonts w:ascii="Time" w:eastAsia="宋体" w:hAnsi="Time" w:hint="eastAsia"/>
          <w:b/>
          <w:sz w:val="24"/>
          <w:szCs w:val="24"/>
        </w:rPr>
        <w:t>日期：</w:t>
      </w:r>
      <w:r w:rsidRPr="00E55984">
        <w:rPr>
          <w:rFonts w:ascii="Time" w:eastAsia="宋体" w:hAnsi="Time"/>
          <w:b/>
          <w:sz w:val="24"/>
          <w:szCs w:val="24"/>
        </w:rPr>
        <w:t>2025/1</w:t>
      </w:r>
      <w:r w:rsidRPr="00E55984">
        <w:rPr>
          <w:rFonts w:ascii="Time" w:eastAsia="宋体" w:hAnsi="Time" w:hint="eastAsia"/>
          <w:b/>
          <w:sz w:val="24"/>
          <w:szCs w:val="24"/>
        </w:rPr>
        <w:t>1</w:t>
      </w:r>
      <w:r w:rsidRPr="00E55984">
        <w:rPr>
          <w:rFonts w:ascii="Time" w:eastAsia="宋体" w:hAnsi="Time"/>
          <w:b/>
          <w:sz w:val="24"/>
          <w:szCs w:val="24"/>
        </w:rPr>
        <w:t>/</w:t>
      </w:r>
      <w:r w:rsidRPr="00E55984">
        <w:rPr>
          <w:rFonts w:ascii="Time" w:eastAsia="宋体" w:hAnsi="Time" w:hint="eastAsia"/>
          <w:b/>
          <w:sz w:val="24"/>
          <w:szCs w:val="24"/>
        </w:rPr>
        <w:t>05</w:t>
      </w:r>
    </w:p>
    <w:p w14:paraId="2B9A18C8" w14:textId="77777777" w:rsidR="007C1A30" w:rsidRPr="007C1A30" w:rsidRDefault="007C1A30" w:rsidP="002F7587">
      <w:pPr>
        <w:spacing w:before="0" w:after="0" w:line="240" w:lineRule="auto"/>
        <w:rPr>
          <w:rFonts w:ascii="Time" w:eastAsia="宋体" w:hAnsi="Time" w:hint="eastAsia"/>
          <w:b/>
          <w:sz w:val="24"/>
          <w:szCs w:val="24"/>
        </w:rPr>
      </w:pPr>
    </w:p>
    <w:p w14:paraId="0286C809" w14:textId="77777777" w:rsidR="002F7587" w:rsidRPr="00E55984" w:rsidRDefault="002F7587" w:rsidP="002F7587">
      <w:pPr>
        <w:pStyle w:val="1"/>
        <w:rPr>
          <w:rFonts w:ascii="Time" w:eastAsia="宋体" w:hAnsi="Time" w:hint="eastAsia"/>
        </w:rPr>
      </w:pPr>
      <w:bookmarkStart w:id="0" w:name="_Toc213254851"/>
      <w:r w:rsidRPr="00E55984">
        <w:rPr>
          <w:rFonts w:ascii="Time" w:eastAsia="宋体" w:hAnsi="Time" w:hint="eastAsia"/>
        </w:rPr>
        <w:t>一、实验目的</w:t>
      </w:r>
      <w:bookmarkEnd w:id="0"/>
    </w:p>
    <w:p w14:paraId="07B4BDF7" w14:textId="77777777" w:rsidR="007E678F" w:rsidRPr="00E55984" w:rsidRDefault="007E678F" w:rsidP="007E678F">
      <w:pPr>
        <w:pStyle w:val="a4"/>
        <w:ind w:left="420" w:firstLineChars="0" w:firstLine="0"/>
        <w:rPr>
          <w:rFonts w:ascii="Time" w:eastAsia="宋体" w:hAnsi="Time" w:hint="eastAsia"/>
          <w:sz w:val="21"/>
          <w:szCs w:val="21"/>
        </w:rPr>
      </w:pPr>
      <w:r w:rsidRPr="00E55984">
        <w:rPr>
          <w:rFonts w:ascii="Time" w:eastAsia="宋体" w:hAnsi="Time" w:hint="eastAsia"/>
          <w:sz w:val="21"/>
          <w:szCs w:val="21"/>
        </w:rPr>
        <w:t>掌握</w:t>
      </w:r>
      <w:r w:rsidRPr="00E55984">
        <w:rPr>
          <w:rFonts w:ascii="Time" w:eastAsia="宋体" w:hAnsi="Time" w:hint="eastAsia"/>
          <w:sz w:val="21"/>
          <w:szCs w:val="21"/>
        </w:rPr>
        <w:t>MapReduce</w:t>
      </w:r>
      <w:r w:rsidRPr="00E55984">
        <w:rPr>
          <w:rFonts w:ascii="Time" w:eastAsia="宋体" w:hAnsi="Time" w:hint="eastAsia"/>
          <w:sz w:val="21"/>
          <w:szCs w:val="21"/>
        </w:rPr>
        <w:t>编程方法。</w:t>
      </w:r>
    </w:p>
    <w:p w14:paraId="3BE86528" w14:textId="77777777" w:rsidR="002F7587" w:rsidRPr="00E55984" w:rsidRDefault="002F7587" w:rsidP="002F7587">
      <w:pPr>
        <w:pStyle w:val="1"/>
        <w:rPr>
          <w:rFonts w:ascii="Time" w:eastAsia="宋体" w:hAnsi="Time" w:hint="eastAsia"/>
        </w:rPr>
      </w:pPr>
      <w:bookmarkStart w:id="1" w:name="_Toc213254852"/>
      <w:r w:rsidRPr="00E55984">
        <w:rPr>
          <w:rFonts w:ascii="Time" w:eastAsia="宋体" w:hAnsi="Time" w:hint="eastAsia"/>
        </w:rPr>
        <w:t>二、实验平台</w:t>
      </w:r>
      <w:bookmarkEnd w:id="1"/>
    </w:p>
    <w:p w14:paraId="5D7D7162" w14:textId="77777777" w:rsidR="002F7587" w:rsidRPr="00E55984" w:rsidRDefault="007E678F" w:rsidP="002F7587">
      <w:pPr>
        <w:pStyle w:val="a4"/>
        <w:spacing w:before="0" w:after="0" w:line="240" w:lineRule="auto"/>
        <w:ind w:left="420" w:firstLineChars="0" w:firstLine="0"/>
        <w:rPr>
          <w:rFonts w:ascii="Time" w:eastAsia="宋体" w:hAnsi="Time" w:hint="eastAsia"/>
          <w:sz w:val="21"/>
          <w:szCs w:val="21"/>
        </w:rPr>
      </w:pPr>
      <w:r w:rsidRPr="00E55984">
        <w:rPr>
          <w:rFonts w:ascii="Time" w:eastAsia="宋体" w:hAnsi="Time" w:hint="eastAsia"/>
          <w:sz w:val="21"/>
          <w:szCs w:val="21"/>
        </w:rPr>
        <w:t>Windows</w:t>
      </w:r>
      <w:r w:rsidRPr="00E55984">
        <w:rPr>
          <w:rFonts w:ascii="Time" w:eastAsia="宋体" w:hAnsi="Time"/>
          <w:sz w:val="21"/>
          <w:szCs w:val="21"/>
        </w:rPr>
        <w:t xml:space="preserve"> </w:t>
      </w:r>
      <w:r w:rsidRPr="00E55984">
        <w:rPr>
          <w:rFonts w:ascii="Time" w:eastAsia="宋体" w:hAnsi="Time" w:hint="eastAsia"/>
          <w:sz w:val="21"/>
          <w:szCs w:val="21"/>
        </w:rPr>
        <w:t>、</w:t>
      </w:r>
      <w:r w:rsidR="002F7587" w:rsidRPr="00E55984">
        <w:rPr>
          <w:rFonts w:ascii="Time" w:eastAsia="宋体" w:hAnsi="Time" w:hint="eastAsia"/>
          <w:sz w:val="21"/>
          <w:szCs w:val="21"/>
        </w:rPr>
        <w:t>Ubuntu</w:t>
      </w:r>
    </w:p>
    <w:p w14:paraId="3073A08F" w14:textId="77777777" w:rsidR="002F7587" w:rsidRPr="00E55984" w:rsidRDefault="002F7587" w:rsidP="002F7587">
      <w:pPr>
        <w:pStyle w:val="1"/>
        <w:rPr>
          <w:rFonts w:ascii="Time" w:eastAsia="宋体" w:hAnsi="Time" w:hint="eastAsia"/>
        </w:rPr>
      </w:pPr>
      <w:bookmarkStart w:id="2" w:name="_Toc213254853"/>
      <w:r w:rsidRPr="00E55984">
        <w:rPr>
          <w:rFonts w:ascii="Time" w:eastAsia="宋体" w:hAnsi="Time" w:hint="eastAsia"/>
        </w:rPr>
        <w:t>三、实验</w:t>
      </w:r>
      <w:r w:rsidR="002D385A" w:rsidRPr="00E55984">
        <w:rPr>
          <w:rFonts w:ascii="Time" w:eastAsia="宋体" w:hAnsi="Time" w:hint="eastAsia"/>
        </w:rPr>
        <w:t>内容与完成情况</w:t>
      </w:r>
      <w:bookmarkEnd w:id="2"/>
    </w:p>
    <w:p w14:paraId="5EE34D43" w14:textId="77777777" w:rsidR="0091201F" w:rsidRPr="00E55984" w:rsidRDefault="0091201F" w:rsidP="0091201F">
      <w:pPr>
        <w:pStyle w:val="2"/>
        <w:rPr>
          <w:rFonts w:ascii="Time" w:eastAsia="宋体" w:hAnsi="Time" w:hint="eastAsia"/>
        </w:rPr>
      </w:pPr>
      <w:bookmarkStart w:id="3" w:name="_Toc213254854"/>
      <w:r w:rsidRPr="00E55984">
        <w:rPr>
          <w:rFonts w:ascii="Time" w:eastAsia="宋体" w:hAnsi="Time" w:hint="eastAsia"/>
        </w:rPr>
        <w:t>1.</w:t>
      </w:r>
      <w:r w:rsidRPr="00E55984">
        <w:rPr>
          <w:rFonts w:ascii="Time" w:eastAsia="宋体" w:hAnsi="Time" w:hint="eastAsia"/>
        </w:rPr>
        <w:t>编程实现文件合并和去重操作</w:t>
      </w:r>
      <w:bookmarkEnd w:id="3"/>
    </w:p>
    <w:p w14:paraId="5117EFD6" w14:textId="77777777" w:rsidR="0091201F" w:rsidRPr="00E55984" w:rsidRDefault="0091201F" w:rsidP="002D385A">
      <w:pPr>
        <w:rPr>
          <w:rFonts w:ascii="Time" w:eastAsia="宋体" w:hAnsi="Time" w:hint="eastAsia"/>
        </w:rPr>
      </w:pPr>
      <w:bookmarkStart w:id="4" w:name="_Hlk1201375"/>
      <w:r w:rsidRPr="00E55984">
        <w:rPr>
          <w:rFonts w:ascii="Time" w:eastAsia="宋体" w:hAnsi="Time" w:hint="eastAsia"/>
        </w:rPr>
        <w:t>1</w:t>
      </w:r>
      <w:r w:rsidRPr="00E55984">
        <w:rPr>
          <w:rFonts w:ascii="Time" w:eastAsia="宋体" w:hAnsi="Time" w:hint="eastAsia"/>
        </w:rPr>
        <w:t>）写出</w:t>
      </w:r>
      <w:r w:rsidRPr="00E55984">
        <w:rPr>
          <w:rFonts w:ascii="Time" w:eastAsia="宋体" w:hAnsi="Time" w:hint="eastAsia"/>
        </w:rPr>
        <w:t>map</w:t>
      </w:r>
      <w:r w:rsidRPr="00E55984">
        <w:rPr>
          <w:rFonts w:ascii="Time" w:eastAsia="宋体" w:hAnsi="Time"/>
        </w:rPr>
        <w:t xml:space="preserve"> </w:t>
      </w:r>
      <w:bookmarkStart w:id="5" w:name="_Hlk1201329"/>
      <w:r w:rsidRPr="00E55984">
        <w:rPr>
          <w:rFonts w:ascii="Time" w:eastAsia="宋体" w:hAnsi="Time" w:hint="eastAsia"/>
        </w:rPr>
        <w:t>的输入</w:t>
      </w:r>
      <w:r w:rsidRPr="00E55984">
        <w:rPr>
          <w:rFonts w:ascii="Time" w:eastAsia="宋体" w:hAnsi="Time" w:hint="eastAsia"/>
        </w:rPr>
        <w:t>key</w:t>
      </w:r>
      <w:r w:rsidRPr="00E55984">
        <w:rPr>
          <w:rFonts w:ascii="Time" w:eastAsia="宋体" w:hAnsi="Time" w:hint="eastAsia"/>
        </w:rPr>
        <w:t>、输入</w:t>
      </w:r>
      <w:r w:rsidRPr="00E55984">
        <w:rPr>
          <w:rFonts w:ascii="Time" w:eastAsia="宋体" w:hAnsi="Time" w:hint="eastAsia"/>
        </w:rPr>
        <w:t>value</w:t>
      </w:r>
      <w:r w:rsidRPr="00E55984">
        <w:rPr>
          <w:rFonts w:ascii="Time" w:eastAsia="宋体" w:hAnsi="Time" w:hint="eastAsia"/>
        </w:rPr>
        <w:t>、输出</w:t>
      </w:r>
      <w:r w:rsidRPr="00E55984">
        <w:rPr>
          <w:rFonts w:ascii="Time" w:eastAsia="宋体" w:hAnsi="Time" w:hint="eastAsia"/>
        </w:rPr>
        <w:t>key</w:t>
      </w:r>
      <w:r w:rsidRPr="00E55984">
        <w:rPr>
          <w:rFonts w:ascii="Time" w:eastAsia="宋体" w:hAnsi="Time" w:hint="eastAsia"/>
        </w:rPr>
        <w:t>、输出</w:t>
      </w:r>
      <w:r w:rsidRPr="00E55984">
        <w:rPr>
          <w:rFonts w:ascii="Time" w:eastAsia="宋体" w:hAnsi="Time" w:hint="eastAsia"/>
        </w:rPr>
        <w:t>value</w:t>
      </w:r>
      <w:r w:rsidRPr="00E55984">
        <w:rPr>
          <w:rFonts w:ascii="Time" w:eastAsia="宋体" w:hAnsi="Time" w:hint="eastAsia"/>
        </w:rPr>
        <w:t>的样例及数据类型。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5"/>
        <w:gridCol w:w="1507"/>
        <w:gridCol w:w="1786"/>
        <w:gridCol w:w="3758"/>
      </w:tblGrid>
      <w:tr w:rsidR="006C4D80" w:rsidRPr="00E55984" w14:paraId="05CAC218" w14:textId="77777777" w:rsidTr="006C4D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14:paraId="1752C33A" w14:textId="77777777" w:rsidR="006C4D80" w:rsidRPr="00E55984" w:rsidRDefault="006C4D80" w:rsidP="006C4D80">
            <w:pPr>
              <w:pStyle w:val="Compact"/>
              <w:jc w:val="center"/>
              <w:rPr>
                <w:rFonts w:ascii="Time" w:eastAsia="宋体" w:hAnsi="Time"/>
                <w:b/>
                <w:bCs/>
                <w:sz w:val="28"/>
              </w:rPr>
            </w:pPr>
            <w:r w:rsidRPr="00E55984">
              <w:rPr>
                <w:rFonts w:ascii="Time" w:eastAsia="宋体" w:hAnsi="Time" w:hint="eastAsia"/>
                <w:b/>
                <w:bCs/>
                <w:sz w:val="28"/>
              </w:rPr>
              <w:t>名称</w:t>
            </w:r>
          </w:p>
        </w:tc>
        <w:tc>
          <w:tcPr>
            <w:tcW w:w="0" w:type="auto"/>
            <w:vAlign w:val="center"/>
          </w:tcPr>
          <w:p w14:paraId="5D183A59" w14:textId="77777777" w:rsidR="006C4D80" w:rsidRPr="00E55984" w:rsidRDefault="006C4D80" w:rsidP="006C4D80">
            <w:pPr>
              <w:pStyle w:val="Compact"/>
              <w:jc w:val="center"/>
              <w:rPr>
                <w:rFonts w:ascii="Time" w:eastAsia="宋体" w:hAnsi="Time"/>
                <w:b/>
                <w:bCs/>
                <w:sz w:val="28"/>
              </w:rPr>
            </w:pPr>
            <w:r w:rsidRPr="00E55984">
              <w:rPr>
                <w:rFonts w:ascii="Time" w:eastAsia="宋体" w:hAnsi="Time" w:hint="eastAsia"/>
                <w:b/>
                <w:bCs/>
                <w:sz w:val="28"/>
              </w:rPr>
              <w:t>数据类型</w:t>
            </w:r>
          </w:p>
        </w:tc>
        <w:tc>
          <w:tcPr>
            <w:tcW w:w="0" w:type="auto"/>
            <w:vAlign w:val="center"/>
          </w:tcPr>
          <w:p w14:paraId="05833D9B" w14:textId="77777777" w:rsidR="006C4D80" w:rsidRPr="00E55984" w:rsidRDefault="006C4D80" w:rsidP="006C4D80">
            <w:pPr>
              <w:pStyle w:val="Compact"/>
              <w:jc w:val="center"/>
              <w:rPr>
                <w:rFonts w:ascii="Time" w:eastAsia="宋体" w:hAnsi="Time"/>
                <w:b/>
                <w:bCs/>
                <w:sz w:val="28"/>
              </w:rPr>
            </w:pPr>
            <w:r w:rsidRPr="00E55984">
              <w:rPr>
                <w:rFonts w:ascii="Time" w:eastAsia="宋体" w:hAnsi="Time" w:hint="eastAsia"/>
                <w:b/>
                <w:bCs/>
                <w:sz w:val="28"/>
              </w:rPr>
              <w:t>样例</w:t>
            </w:r>
          </w:p>
        </w:tc>
        <w:tc>
          <w:tcPr>
            <w:tcW w:w="0" w:type="auto"/>
            <w:vAlign w:val="center"/>
          </w:tcPr>
          <w:p w14:paraId="16DF0B8C" w14:textId="77777777" w:rsidR="006C4D80" w:rsidRPr="00E55984" w:rsidRDefault="006C4D80" w:rsidP="006C4D80">
            <w:pPr>
              <w:pStyle w:val="Compact"/>
              <w:jc w:val="center"/>
              <w:rPr>
                <w:rFonts w:ascii="Time" w:eastAsia="宋体" w:hAnsi="Time"/>
                <w:b/>
                <w:bCs/>
                <w:sz w:val="28"/>
              </w:rPr>
            </w:pPr>
            <w:r w:rsidRPr="00E55984">
              <w:rPr>
                <w:rFonts w:ascii="Time" w:eastAsia="宋体" w:hAnsi="Time" w:hint="eastAsia"/>
                <w:b/>
                <w:bCs/>
                <w:sz w:val="28"/>
              </w:rPr>
              <w:t>来源说明</w:t>
            </w:r>
          </w:p>
        </w:tc>
      </w:tr>
      <w:tr w:rsidR="006C4D80" w:rsidRPr="00E55984" w14:paraId="0E63FAB6" w14:textId="77777777" w:rsidTr="006C4D80">
        <w:tc>
          <w:tcPr>
            <w:tcW w:w="0" w:type="auto"/>
            <w:vAlign w:val="center"/>
          </w:tcPr>
          <w:p w14:paraId="4E84CA17" w14:textId="77777777" w:rsidR="006C4D80" w:rsidRPr="00E55984" w:rsidRDefault="006C4D80" w:rsidP="006C4D80">
            <w:pPr>
              <w:pStyle w:val="Compact"/>
              <w:jc w:val="center"/>
              <w:rPr>
                <w:rFonts w:ascii="Time" w:eastAsia="宋体" w:hAnsi="Time"/>
                <w:b/>
                <w:bCs/>
                <w:szCs w:val="22"/>
              </w:rPr>
            </w:pPr>
            <w:r w:rsidRPr="00E55984">
              <w:rPr>
                <w:rFonts w:ascii="Time" w:eastAsia="宋体" w:hAnsi="Time" w:hint="eastAsia"/>
                <w:b/>
                <w:bCs/>
                <w:szCs w:val="22"/>
              </w:rPr>
              <w:t>输入</w:t>
            </w:r>
            <w:r w:rsidRPr="00E55984">
              <w:rPr>
                <w:rFonts w:ascii="Time" w:eastAsia="宋体" w:hAnsi="Time"/>
                <w:b/>
                <w:bCs/>
                <w:szCs w:val="22"/>
              </w:rPr>
              <w:t xml:space="preserve"> Key</w:t>
            </w:r>
          </w:p>
        </w:tc>
        <w:tc>
          <w:tcPr>
            <w:tcW w:w="0" w:type="auto"/>
            <w:vAlign w:val="center"/>
          </w:tcPr>
          <w:p w14:paraId="5749B71C" w14:textId="77777777" w:rsidR="006C4D80" w:rsidRPr="00E55984" w:rsidRDefault="006C4D80" w:rsidP="006C4D80">
            <w:pPr>
              <w:pStyle w:val="Compact"/>
              <w:jc w:val="center"/>
              <w:rPr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/>
              </w:rPr>
              <w:t>LongWritable</w:t>
            </w:r>
          </w:p>
        </w:tc>
        <w:tc>
          <w:tcPr>
            <w:tcW w:w="0" w:type="auto"/>
            <w:vAlign w:val="center"/>
          </w:tcPr>
          <w:p w14:paraId="42029672" w14:textId="77777777" w:rsidR="006C4D80" w:rsidRPr="00E55984" w:rsidRDefault="006C4D80" w:rsidP="006C4D80">
            <w:pPr>
              <w:pStyle w:val="Compact"/>
              <w:jc w:val="center"/>
              <w:rPr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/>
              </w:rPr>
              <w:t>0</w:t>
            </w:r>
            <w:r w:rsidRPr="00E55984">
              <w:rPr>
                <w:rFonts w:ascii="Time" w:eastAsia="宋体" w:hAnsi="Time" w:hint="eastAsia"/>
              </w:rPr>
              <w:t>（行首偏移量）</w:t>
            </w:r>
          </w:p>
        </w:tc>
        <w:tc>
          <w:tcPr>
            <w:tcW w:w="0" w:type="auto"/>
            <w:vAlign w:val="center"/>
          </w:tcPr>
          <w:p w14:paraId="7852751E" w14:textId="77777777" w:rsidR="006C4D80" w:rsidRPr="00E55984" w:rsidRDefault="006C4D80" w:rsidP="006C4D80">
            <w:pPr>
              <w:pStyle w:val="Compact"/>
              <w:jc w:val="center"/>
              <w:rPr>
                <w:rFonts w:ascii="Time" w:eastAsia="宋体" w:hAnsi="Time"/>
              </w:rPr>
            </w:pPr>
            <w:r w:rsidRPr="00E55984">
              <w:rPr>
                <w:rFonts w:ascii="Time" w:eastAsia="宋体" w:hAnsi="Time"/>
              </w:rPr>
              <w:t xml:space="preserve">Hadoop </w:t>
            </w:r>
            <w:r w:rsidRPr="00E55984">
              <w:rPr>
                <w:rFonts w:ascii="Time" w:eastAsia="宋体" w:hAnsi="Time" w:hint="eastAsia"/>
              </w:rPr>
              <w:t>默认给每行的起始字节位置作为</w:t>
            </w:r>
            <w:r w:rsidRPr="00E55984">
              <w:rPr>
                <w:rFonts w:ascii="Time" w:eastAsia="宋体" w:hAnsi="Time"/>
              </w:rPr>
              <w:t xml:space="preserve"> Key</w:t>
            </w:r>
          </w:p>
        </w:tc>
      </w:tr>
      <w:tr w:rsidR="006C4D80" w:rsidRPr="00E55984" w14:paraId="758D2B2D" w14:textId="77777777" w:rsidTr="006C4D80">
        <w:tc>
          <w:tcPr>
            <w:tcW w:w="0" w:type="auto"/>
            <w:vAlign w:val="center"/>
          </w:tcPr>
          <w:p w14:paraId="2C95C081" w14:textId="77777777" w:rsidR="006C4D80" w:rsidRPr="00E55984" w:rsidRDefault="006C4D80" w:rsidP="006C4D80">
            <w:pPr>
              <w:pStyle w:val="Compact"/>
              <w:jc w:val="center"/>
              <w:rPr>
                <w:rFonts w:ascii="Time" w:eastAsia="宋体" w:hAnsi="Time"/>
                <w:b/>
                <w:bCs/>
                <w:szCs w:val="22"/>
              </w:rPr>
            </w:pPr>
            <w:r w:rsidRPr="00E55984">
              <w:rPr>
                <w:rFonts w:ascii="Time" w:eastAsia="宋体" w:hAnsi="Time" w:hint="eastAsia"/>
                <w:b/>
                <w:bCs/>
                <w:szCs w:val="22"/>
              </w:rPr>
              <w:t>输入</w:t>
            </w:r>
            <w:r w:rsidRPr="00E55984">
              <w:rPr>
                <w:rFonts w:ascii="Time" w:eastAsia="宋体" w:hAnsi="Time"/>
                <w:b/>
                <w:bCs/>
                <w:szCs w:val="22"/>
              </w:rPr>
              <w:t xml:space="preserve"> Value</w:t>
            </w:r>
          </w:p>
        </w:tc>
        <w:tc>
          <w:tcPr>
            <w:tcW w:w="0" w:type="auto"/>
            <w:vAlign w:val="center"/>
          </w:tcPr>
          <w:p w14:paraId="0806EB09" w14:textId="77777777" w:rsidR="006C4D80" w:rsidRPr="00E55984" w:rsidRDefault="006C4D80" w:rsidP="006C4D80">
            <w:pPr>
              <w:pStyle w:val="Compact"/>
              <w:jc w:val="center"/>
              <w:rPr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/>
              </w:rPr>
              <w:t>Text</w:t>
            </w:r>
          </w:p>
        </w:tc>
        <w:tc>
          <w:tcPr>
            <w:tcW w:w="0" w:type="auto"/>
            <w:vAlign w:val="center"/>
          </w:tcPr>
          <w:p w14:paraId="0C736767" w14:textId="77777777" w:rsidR="006C4D80" w:rsidRPr="00E55984" w:rsidRDefault="006C4D80" w:rsidP="006C4D80">
            <w:pPr>
              <w:pStyle w:val="Compact"/>
              <w:jc w:val="center"/>
              <w:rPr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/>
              </w:rPr>
              <w:t>"20150101 x"</w:t>
            </w:r>
          </w:p>
        </w:tc>
        <w:tc>
          <w:tcPr>
            <w:tcW w:w="0" w:type="auto"/>
            <w:vAlign w:val="center"/>
          </w:tcPr>
          <w:p w14:paraId="4252978F" w14:textId="77777777" w:rsidR="006C4D80" w:rsidRPr="00E55984" w:rsidRDefault="006C4D80" w:rsidP="006C4D80">
            <w:pPr>
              <w:pStyle w:val="Compact"/>
              <w:jc w:val="center"/>
              <w:rPr>
                <w:rFonts w:ascii="Time" w:eastAsia="宋体" w:hAnsi="Time"/>
              </w:rPr>
            </w:pPr>
            <w:r w:rsidRPr="00E55984">
              <w:rPr>
                <w:rFonts w:ascii="Time" w:eastAsia="宋体" w:hAnsi="Time" w:hint="eastAsia"/>
              </w:rPr>
              <w:t>表示文件中的一行内容</w:t>
            </w:r>
          </w:p>
        </w:tc>
      </w:tr>
      <w:tr w:rsidR="006C4D80" w:rsidRPr="00E55984" w14:paraId="793927C1" w14:textId="77777777" w:rsidTr="006C4D80">
        <w:tc>
          <w:tcPr>
            <w:tcW w:w="0" w:type="auto"/>
            <w:vAlign w:val="center"/>
          </w:tcPr>
          <w:p w14:paraId="43BE6292" w14:textId="77777777" w:rsidR="006C4D80" w:rsidRPr="00E55984" w:rsidRDefault="006C4D80" w:rsidP="006C4D80">
            <w:pPr>
              <w:pStyle w:val="Compact"/>
              <w:jc w:val="center"/>
              <w:rPr>
                <w:rFonts w:ascii="Time" w:eastAsia="宋体" w:hAnsi="Time"/>
                <w:b/>
                <w:bCs/>
                <w:szCs w:val="22"/>
              </w:rPr>
            </w:pPr>
            <w:r w:rsidRPr="00E55984">
              <w:rPr>
                <w:rFonts w:ascii="Time" w:eastAsia="宋体" w:hAnsi="Time" w:hint="eastAsia"/>
                <w:b/>
                <w:bCs/>
                <w:szCs w:val="22"/>
              </w:rPr>
              <w:t>输出</w:t>
            </w:r>
            <w:r w:rsidRPr="00E55984">
              <w:rPr>
                <w:rFonts w:ascii="Time" w:eastAsia="宋体" w:hAnsi="Time"/>
                <w:b/>
                <w:bCs/>
                <w:szCs w:val="22"/>
              </w:rPr>
              <w:t xml:space="preserve"> Key</w:t>
            </w:r>
          </w:p>
        </w:tc>
        <w:tc>
          <w:tcPr>
            <w:tcW w:w="0" w:type="auto"/>
            <w:vAlign w:val="center"/>
          </w:tcPr>
          <w:p w14:paraId="79D85360" w14:textId="77777777" w:rsidR="006C4D80" w:rsidRPr="00E55984" w:rsidRDefault="006C4D80" w:rsidP="006C4D80">
            <w:pPr>
              <w:pStyle w:val="Compact"/>
              <w:jc w:val="center"/>
              <w:rPr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/>
              </w:rPr>
              <w:t>Text</w:t>
            </w:r>
          </w:p>
        </w:tc>
        <w:tc>
          <w:tcPr>
            <w:tcW w:w="0" w:type="auto"/>
            <w:vAlign w:val="center"/>
          </w:tcPr>
          <w:p w14:paraId="7B038FFE" w14:textId="77777777" w:rsidR="006C4D80" w:rsidRPr="00E55984" w:rsidRDefault="006C4D80" w:rsidP="006C4D80">
            <w:pPr>
              <w:pStyle w:val="Compact"/>
              <w:jc w:val="center"/>
              <w:rPr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/>
              </w:rPr>
              <w:t>"20150101 x"</w:t>
            </w:r>
          </w:p>
        </w:tc>
        <w:tc>
          <w:tcPr>
            <w:tcW w:w="0" w:type="auto"/>
            <w:vAlign w:val="center"/>
          </w:tcPr>
          <w:p w14:paraId="52B808DF" w14:textId="77777777" w:rsidR="006C4D80" w:rsidRPr="00E55984" w:rsidRDefault="006C4D80" w:rsidP="006C4D80">
            <w:pPr>
              <w:pStyle w:val="Compact"/>
              <w:jc w:val="center"/>
              <w:rPr>
                <w:rFonts w:ascii="Time" w:eastAsia="宋体" w:hAnsi="Time"/>
              </w:rPr>
            </w:pPr>
            <w:r w:rsidRPr="00E55984">
              <w:rPr>
                <w:rFonts w:ascii="Time" w:eastAsia="宋体" w:hAnsi="Time" w:hint="eastAsia"/>
              </w:rPr>
              <w:t>将整行内容作为</w:t>
            </w:r>
            <w:r w:rsidRPr="00E55984">
              <w:rPr>
                <w:rFonts w:ascii="Time" w:eastAsia="宋体" w:hAnsi="Time"/>
              </w:rPr>
              <w:t xml:space="preserve"> Key </w:t>
            </w:r>
            <w:r w:rsidRPr="00E55984">
              <w:rPr>
                <w:rFonts w:ascii="Time" w:eastAsia="宋体" w:hAnsi="Time" w:hint="eastAsia"/>
              </w:rPr>
              <w:t>用于去重</w:t>
            </w:r>
          </w:p>
        </w:tc>
      </w:tr>
      <w:tr w:rsidR="006C4D80" w:rsidRPr="00E55984" w14:paraId="35D56D98" w14:textId="77777777" w:rsidTr="006C4D80">
        <w:tc>
          <w:tcPr>
            <w:tcW w:w="0" w:type="auto"/>
            <w:vAlign w:val="center"/>
          </w:tcPr>
          <w:p w14:paraId="20B701AA" w14:textId="77777777" w:rsidR="006C4D80" w:rsidRPr="00E55984" w:rsidRDefault="006C4D80" w:rsidP="006C4D80">
            <w:pPr>
              <w:pStyle w:val="Compact"/>
              <w:jc w:val="center"/>
              <w:rPr>
                <w:rFonts w:ascii="Time" w:eastAsia="宋体" w:hAnsi="Time"/>
                <w:b/>
                <w:bCs/>
                <w:szCs w:val="22"/>
              </w:rPr>
            </w:pPr>
            <w:r w:rsidRPr="00E55984">
              <w:rPr>
                <w:rFonts w:ascii="Time" w:eastAsia="宋体" w:hAnsi="Time" w:hint="eastAsia"/>
                <w:b/>
                <w:bCs/>
                <w:szCs w:val="22"/>
              </w:rPr>
              <w:t>输出</w:t>
            </w:r>
            <w:r w:rsidRPr="00E55984">
              <w:rPr>
                <w:rFonts w:ascii="Time" w:eastAsia="宋体" w:hAnsi="Time"/>
                <w:b/>
                <w:bCs/>
                <w:szCs w:val="22"/>
              </w:rPr>
              <w:t xml:space="preserve"> Value</w:t>
            </w:r>
          </w:p>
        </w:tc>
        <w:tc>
          <w:tcPr>
            <w:tcW w:w="0" w:type="auto"/>
            <w:vAlign w:val="center"/>
          </w:tcPr>
          <w:p w14:paraId="27C795A0" w14:textId="77777777" w:rsidR="006C4D80" w:rsidRPr="00E55984" w:rsidRDefault="006C4D80" w:rsidP="006C4D80">
            <w:pPr>
              <w:pStyle w:val="Compact"/>
              <w:jc w:val="center"/>
              <w:rPr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/>
              </w:rPr>
              <w:t>Text</w:t>
            </w:r>
          </w:p>
        </w:tc>
        <w:tc>
          <w:tcPr>
            <w:tcW w:w="0" w:type="auto"/>
            <w:vAlign w:val="center"/>
          </w:tcPr>
          <w:p w14:paraId="2EC3DDD0" w14:textId="77777777" w:rsidR="006C4D80" w:rsidRPr="00E55984" w:rsidRDefault="006C4D80" w:rsidP="006C4D80">
            <w:pPr>
              <w:pStyle w:val="Compact"/>
              <w:jc w:val="center"/>
              <w:rPr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/>
              </w:rPr>
              <w:t>"1"</w:t>
            </w:r>
          </w:p>
        </w:tc>
        <w:tc>
          <w:tcPr>
            <w:tcW w:w="0" w:type="auto"/>
            <w:vAlign w:val="center"/>
          </w:tcPr>
          <w:p w14:paraId="2B21415E" w14:textId="77777777" w:rsidR="006C4D80" w:rsidRPr="00E55984" w:rsidRDefault="006C4D80" w:rsidP="006C4D80">
            <w:pPr>
              <w:pStyle w:val="Compact"/>
              <w:jc w:val="center"/>
              <w:rPr>
                <w:rFonts w:ascii="Time" w:eastAsia="宋体" w:hAnsi="Time"/>
              </w:rPr>
            </w:pPr>
            <w:r w:rsidRPr="00E55984">
              <w:rPr>
                <w:rFonts w:ascii="Time" w:eastAsia="宋体" w:hAnsi="Time" w:hint="eastAsia"/>
              </w:rPr>
              <w:t>固定值，用于标记此行出现一次</w:t>
            </w:r>
          </w:p>
        </w:tc>
      </w:tr>
    </w:tbl>
    <w:p w14:paraId="57DA2DC5" w14:textId="77777777" w:rsidR="006C4D80" w:rsidRPr="00E55984" w:rsidRDefault="006C4D80" w:rsidP="006C4D80">
      <w:pPr>
        <w:pStyle w:val="a0"/>
        <w:rPr>
          <w:rFonts w:ascii="Time" w:eastAsia="宋体" w:hAnsi="Time"/>
        </w:rPr>
      </w:pPr>
      <w:r w:rsidRPr="00E55984">
        <w:rPr>
          <w:rFonts w:ascii="Segoe UI Emoji" w:eastAsia="宋体" w:hAnsi="Segoe UI Emoji" w:cs="Segoe UI Emoji"/>
        </w:rPr>
        <w:t>🔹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 w:hint="eastAsia"/>
          <w:b/>
          <w:bCs/>
        </w:rPr>
        <w:t>代码对应部分：</w:t>
      </w:r>
    </w:p>
    <w:p w14:paraId="681AB854" w14:textId="77777777" w:rsidR="006C4D80" w:rsidRPr="00E55984" w:rsidRDefault="006C4D80" w:rsidP="006C4D80">
      <w:pPr>
        <w:pStyle w:val="SourceCode"/>
        <w:rPr>
          <w:rFonts w:ascii="Time" w:eastAsia="宋体" w:hAnsi="Time"/>
        </w:rPr>
      </w:pPr>
      <w:r w:rsidRPr="00E55984">
        <w:rPr>
          <w:rStyle w:val="AttributeTok"/>
          <w:rFonts w:ascii="Time" w:eastAsia="宋体" w:hAnsi="Time"/>
        </w:rPr>
        <w:t>@Override</w:t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protected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DataTypeTok"/>
          <w:rFonts w:ascii="Time" w:eastAsia="宋体" w:hAnsi="Time"/>
        </w:rPr>
        <w:t>void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FunctionTok"/>
          <w:rFonts w:ascii="Time" w:eastAsia="宋体" w:hAnsi="Time"/>
        </w:rPr>
        <w:t>map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LongWritable key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NormalTok"/>
          <w:rFonts w:ascii="Time" w:eastAsia="宋体" w:hAnsi="Time"/>
        </w:rPr>
        <w:t xml:space="preserve"> value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Context</w:t>
      </w:r>
      <w:r w:rsidRPr="00E55984">
        <w:rPr>
          <w:rStyle w:val="NormalTok"/>
          <w:rFonts w:ascii="Time" w:eastAsia="宋体" w:hAnsi="Time"/>
        </w:rPr>
        <w:t xml:space="preserve"> context</w:t>
      </w:r>
      <w:r w:rsidRPr="00E55984">
        <w:rPr>
          <w:rStyle w:val="OperatorTok"/>
          <w:rFonts w:ascii="Time" w:eastAsia="宋体" w:hAnsi="Time"/>
        </w:rPr>
        <w:t>)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Style w:val="KeywordTok"/>
          <w:rFonts w:ascii="Time" w:eastAsia="宋体" w:hAnsi="Time"/>
        </w:rPr>
        <w:t>throws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IOException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InterruptedException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{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</w:t>
      </w:r>
      <w:r w:rsidRPr="00E55984">
        <w:rPr>
          <w:rStyle w:val="BuiltInTok"/>
          <w:rFonts w:ascii="Time" w:eastAsia="宋体" w:hAnsi="Time"/>
        </w:rPr>
        <w:t>String</w:t>
      </w:r>
      <w:r w:rsidRPr="00E55984">
        <w:rPr>
          <w:rStyle w:val="NormalTok"/>
          <w:rFonts w:ascii="Time" w:eastAsia="宋体" w:hAnsi="Time"/>
        </w:rPr>
        <w:t xml:space="preserve"> line </w:t>
      </w:r>
      <w:r w:rsidRPr="00E55984">
        <w:rPr>
          <w:rStyle w:val="OperatorTok"/>
          <w:rFonts w:ascii="Time" w:eastAsia="宋体" w:hAnsi="Time"/>
        </w:rPr>
        <w:t>=</w:t>
      </w:r>
      <w:r w:rsidRPr="00E55984">
        <w:rPr>
          <w:rStyle w:val="NormalTok"/>
          <w:rFonts w:ascii="Time" w:eastAsia="宋体" w:hAnsi="Time"/>
        </w:rPr>
        <w:t xml:space="preserve"> value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toString</w:t>
      </w:r>
      <w:r w:rsidRPr="00E55984">
        <w:rPr>
          <w:rStyle w:val="OperatorTok"/>
          <w:rFonts w:ascii="Time" w:eastAsia="宋体" w:hAnsi="Time"/>
        </w:rPr>
        <w:t>().</w:t>
      </w:r>
      <w:r w:rsidRPr="00E55984">
        <w:rPr>
          <w:rStyle w:val="FunctionTok"/>
          <w:rFonts w:ascii="Time" w:eastAsia="宋体" w:hAnsi="Time"/>
        </w:rPr>
        <w:t>trim</w:t>
      </w:r>
      <w:r w:rsidRPr="00E55984">
        <w:rPr>
          <w:rStyle w:val="OperatorTok"/>
          <w:rFonts w:ascii="Time" w:eastAsia="宋体" w:hAnsi="Time"/>
        </w:rPr>
        <w:t>();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</w:t>
      </w:r>
      <w:r w:rsidRPr="00E55984">
        <w:rPr>
          <w:rStyle w:val="ControlFlowTok"/>
          <w:rFonts w:ascii="Time" w:eastAsia="宋体" w:hAnsi="Time"/>
        </w:rPr>
        <w:t>if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(!</w:t>
      </w:r>
      <w:r w:rsidRPr="00E55984">
        <w:rPr>
          <w:rStyle w:val="NormalTok"/>
          <w:rFonts w:ascii="Time" w:eastAsia="宋体" w:hAnsi="Time"/>
        </w:rPr>
        <w:t>line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isEmpty</w:t>
      </w:r>
      <w:r w:rsidRPr="00E55984">
        <w:rPr>
          <w:rStyle w:val="OperatorTok"/>
          <w:rFonts w:ascii="Time" w:eastAsia="宋体" w:hAnsi="Time"/>
        </w:rPr>
        <w:t>())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{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context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write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KeywordTok"/>
          <w:rFonts w:ascii="Time" w:eastAsia="宋体" w:hAnsi="Time"/>
        </w:rPr>
        <w:t>new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line</w:t>
      </w:r>
      <w:r w:rsidRPr="00E55984">
        <w:rPr>
          <w:rStyle w:val="OperatorTok"/>
          <w:rFonts w:ascii="Time" w:eastAsia="宋体" w:hAnsi="Time"/>
        </w:rPr>
        <w:t>),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KeywordTok"/>
          <w:rFonts w:ascii="Time" w:eastAsia="宋体" w:hAnsi="Time"/>
        </w:rPr>
        <w:t>new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StringTok"/>
          <w:rFonts w:ascii="Time" w:eastAsia="宋体" w:hAnsi="Time"/>
        </w:rPr>
        <w:t>"1"</w:t>
      </w:r>
      <w:r w:rsidRPr="00E55984">
        <w:rPr>
          <w:rStyle w:val="OperatorTok"/>
          <w:rFonts w:ascii="Time" w:eastAsia="宋体" w:hAnsi="Time"/>
        </w:rPr>
        <w:t>));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</w:t>
      </w:r>
      <w:r w:rsidRPr="00E55984">
        <w:rPr>
          <w:rStyle w:val="OperatorTok"/>
          <w:rFonts w:ascii="Time" w:eastAsia="宋体" w:hAnsi="Time"/>
        </w:rPr>
        <w:t>}</w:t>
      </w:r>
      <w:r w:rsidRPr="00E55984">
        <w:rPr>
          <w:rFonts w:ascii="Time" w:eastAsia="宋体" w:hAnsi="Time"/>
        </w:rPr>
        <w:br/>
      </w:r>
      <w:r w:rsidRPr="00E55984">
        <w:rPr>
          <w:rStyle w:val="OperatorTok"/>
          <w:rFonts w:ascii="Time" w:eastAsia="宋体" w:hAnsi="Time"/>
        </w:rPr>
        <w:t>}</w:t>
      </w:r>
    </w:p>
    <w:p w14:paraId="641E5F95" w14:textId="77777777" w:rsidR="006C4D80" w:rsidRPr="00E55984" w:rsidRDefault="006C4D80" w:rsidP="006C4D80">
      <w:pPr>
        <w:pStyle w:val="FirstParagraph"/>
        <w:ind w:firstLine="400"/>
        <w:rPr>
          <w:rFonts w:ascii="Time" w:eastAsia="宋体" w:hAnsi="Time"/>
        </w:rPr>
      </w:pPr>
      <w:r w:rsidRPr="00E55984">
        <w:rPr>
          <w:rFonts w:ascii="Segoe UI Emoji" w:eastAsia="宋体" w:hAnsi="Segoe UI Emoji" w:cs="Segoe UI Emoji"/>
        </w:rPr>
        <w:t>🔹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 w:hint="eastAsia"/>
          <w:b/>
          <w:bCs/>
        </w:rPr>
        <w:t>逻辑说明：</w:t>
      </w:r>
      <w:r w:rsidRPr="00E55984">
        <w:rPr>
          <w:rFonts w:ascii="Time" w:eastAsia="宋体" w:hAnsi="Time"/>
        </w:rPr>
        <w:br/>
        <w:t xml:space="preserve"> Mapper </w:t>
      </w:r>
      <w:r w:rsidRPr="00E55984">
        <w:rPr>
          <w:rFonts w:ascii="Time" w:eastAsia="宋体" w:hAnsi="Time" w:hint="eastAsia"/>
        </w:rPr>
        <w:t>从两个输入文件（</w:t>
      </w:r>
      <w:r w:rsidRPr="00E55984">
        <w:rPr>
          <w:rFonts w:ascii="Time" w:eastAsia="宋体" w:hAnsi="Time" w:hint="eastAsia"/>
        </w:rPr>
        <w:t>fileA.txt</w:t>
      </w:r>
      <w:r w:rsidRPr="00E55984">
        <w:rPr>
          <w:rFonts w:ascii="Time" w:eastAsia="宋体" w:hAnsi="Time" w:hint="eastAsia"/>
        </w:rPr>
        <w:t>、</w:t>
      </w:r>
      <w:r w:rsidRPr="00E55984">
        <w:rPr>
          <w:rFonts w:ascii="Time" w:eastAsia="宋体" w:hAnsi="Time" w:hint="eastAsia"/>
        </w:rPr>
        <w:t>fileB.txt</w:t>
      </w:r>
      <w:r w:rsidRPr="00E55984">
        <w:rPr>
          <w:rFonts w:ascii="Time" w:eastAsia="宋体" w:hAnsi="Time" w:hint="eastAsia"/>
        </w:rPr>
        <w:t>）中读取每一行数据，</w:t>
      </w:r>
      <w:r w:rsidRPr="00E55984">
        <w:rPr>
          <w:rFonts w:ascii="Time" w:eastAsia="宋体" w:hAnsi="Time"/>
        </w:rPr>
        <w:br/>
        <w:t xml:space="preserve"> </w:t>
      </w:r>
      <w:r w:rsidRPr="00E55984">
        <w:rPr>
          <w:rFonts w:ascii="Time" w:eastAsia="宋体" w:hAnsi="Time" w:hint="eastAsia"/>
        </w:rPr>
        <w:t>直接把行内容作为输出的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 w:hint="eastAsia"/>
        </w:rPr>
        <w:t>Key</w:t>
      </w:r>
      <w:r w:rsidRPr="00E55984">
        <w:rPr>
          <w:rFonts w:ascii="Time" w:eastAsia="宋体" w:hAnsi="Time" w:hint="eastAsia"/>
        </w:rPr>
        <w:t>，值统一写为</w:t>
      </w:r>
      <w:r w:rsidRPr="00E55984">
        <w:rPr>
          <w:rFonts w:ascii="Time" w:eastAsia="宋体" w:hAnsi="Time"/>
        </w:rPr>
        <w:t xml:space="preserve"> </w:t>
      </w:r>
      <w:r w:rsidRPr="00E55984">
        <w:rPr>
          <w:rStyle w:val="VerbatimChar"/>
          <w:rFonts w:ascii="Time" w:eastAsia="宋体" w:hAnsi="Time"/>
        </w:rPr>
        <w:t>"1"</w:t>
      </w:r>
      <w:r w:rsidRPr="00E55984">
        <w:rPr>
          <w:rFonts w:ascii="Time" w:eastAsia="宋体" w:hAnsi="Time"/>
        </w:rPr>
        <w:t>。</w:t>
      </w:r>
      <w:r w:rsidRPr="00E55984">
        <w:rPr>
          <w:rFonts w:ascii="Time" w:eastAsia="宋体" w:hAnsi="Time"/>
        </w:rPr>
        <w:br/>
        <w:t xml:space="preserve"> </w:t>
      </w:r>
      <w:r w:rsidRPr="00E55984">
        <w:rPr>
          <w:rFonts w:ascii="Time" w:eastAsia="宋体" w:hAnsi="Time" w:hint="eastAsia"/>
        </w:rPr>
        <w:t>这样，重复的行会在</w:t>
      </w:r>
      <w:r w:rsidRPr="00E55984">
        <w:rPr>
          <w:rFonts w:ascii="Time" w:eastAsia="宋体" w:hAnsi="Time"/>
        </w:rPr>
        <w:t xml:space="preserve"> Shuffle </w:t>
      </w:r>
      <w:r w:rsidRPr="00E55984">
        <w:rPr>
          <w:rFonts w:ascii="Time" w:eastAsia="宋体" w:hAnsi="Time" w:hint="eastAsia"/>
        </w:rPr>
        <w:t>阶段合并成同一个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 w:hint="eastAsia"/>
        </w:rPr>
        <w:t>Key</w:t>
      </w:r>
      <w:r w:rsidRPr="00E55984">
        <w:rPr>
          <w:rFonts w:ascii="Time" w:eastAsia="宋体" w:hAnsi="Time" w:hint="eastAsia"/>
        </w:rPr>
        <w:t>，便于</w:t>
      </w:r>
      <w:r w:rsidRPr="00E55984">
        <w:rPr>
          <w:rFonts w:ascii="Time" w:eastAsia="宋体" w:hAnsi="Time"/>
        </w:rPr>
        <w:t xml:space="preserve"> Reducer </w:t>
      </w:r>
      <w:r w:rsidRPr="00E55984">
        <w:rPr>
          <w:rFonts w:ascii="Time" w:eastAsia="宋体" w:hAnsi="Time" w:hint="eastAsia"/>
        </w:rPr>
        <w:t>去重。</w:t>
      </w:r>
    </w:p>
    <w:p w14:paraId="1E58BF2F" w14:textId="77777777" w:rsidR="0091201F" w:rsidRPr="00E55984" w:rsidRDefault="0091201F" w:rsidP="002D385A">
      <w:pPr>
        <w:rPr>
          <w:rFonts w:ascii="Time" w:eastAsia="宋体" w:hAnsi="Time" w:hint="eastAsia"/>
        </w:rPr>
      </w:pPr>
    </w:p>
    <w:bookmarkEnd w:id="5"/>
    <w:p w14:paraId="4DAB2AC4" w14:textId="77777777" w:rsidR="0091201F" w:rsidRPr="00E55984" w:rsidRDefault="0091201F" w:rsidP="0091201F">
      <w:pPr>
        <w:rPr>
          <w:rFonts w:ascii="Time" w:eastAsia="宋体" w:hAnsi="Time" w:hint="eastAsia"/>
        </w:rPr>
      </w:pPr>
      <w:r w:rsidRPr="00E55984">
        <w:rPr>
          <w:rFonts w:ascii="Time" w:eastAsia="宋体" w:hAnsi="Time"/>
        </w:rPr>
        <w:t>2</w:t>
      </w:r>
      <w:r w:rsidRPr="00E55984">
        <w:rPr>
          <w:rFonts w:ascii="Time" w:eastAsia="宋体" w:hAnsi="Time" w:hint="eastAsia"/>
        </w:rPr>
        <w:t>）写出</w:t>
      </w:r>
      <w:r w:rsidRPr="00E55984">
        <w:rPr>
          <w:rFonts w:ascii="Time" w:eastAsia="宋体" w:hAnsi="Time" w:hint="eastAsia"/>
        </w:rPr>
        <w:t>reduce</w:t>
      </w:r>
      <w:r w:rsidRPr="00E55984">
        <w:rPr>
          <w:rFonts w:ascii="Time" w:eastAsia="宋体" w:hAnsi="Time" w:hint="eastAsia"/>
        </w:rPr>
        <w:t>的输入</w:t>
      </w:r>
      <w:r w:rsidRPr="00E55984">
        <w:rPr>
          <w:rFonts w:ascii="Time" w:eastAsia="宋体" w:hAnsi="Time" w:hint="eastAsia"/>
        </w:rPr>
        <w:t>key</w:t>
      </w:r>
      <w:r w:rsidRPr="00E55984">
        <w:rPr>
          <w:rFonts w:ascii="Time" w:eastAsia="宋体" w:hAnsi="Time" w:hint="eastAsia"/>
        </w:rPr>
        <w:t>、输入</w:t>
      </w:r>
      <w:r w:rsidRPr="00E55984">
        <w:rPr>
          <w:rFonts w:ascii="Time" w:eastAsia="宋体" w:hAnsi="Time" w:hint="eastAsia"/>
        </w:rPr>
        <w:t>value</w:t>
      </w:r>
      <w:r w:rsidRPr="00E55984">
        <w:rPr>
          <w:rFonts w:ascii="Time" w:eastAsia="宋体" w:hAnsi="Time" w:hint="eastAsia"/>
        </w:rPr>
        <w:t>、输出</w:t>
      </w:r>
      <w:r w:rsidRPr="00E55984">
        <w:rPr>
          <w:rFonts w:ascii="Time" w:eastAsia="宋体" w:hAnsi="Time" w:hint="eastAsia"/>
        </w:rPr>
        <w:t>key</w:t>
      </w:r>
      <w:r w:rsidRPr="00E55984">
        <w:rPr>
          <w:rFonts w:ascii="Time" w:eastAsia="宋体" w:hAnsi="Time" w:hint="eastAsia"/>
        </w:rPr>
        <w:t>、输出</w:t>
      </w:r>
      <w:r w:rsidRPr="00E55984">
        <w:rPr>
          <w:rFonts w:ascii="Time" w:eastAsia="宋体" w:hAnsi="Time" w:hint="eastAsia"/>
        </w:rPr>
        <w:t>value</w:t>
      </w:r>
      <w:r w:rsidRPr="00E55984">
        <w:rPr>
          <w:rFonts w:ascii="Time" w:eastAsia="宋体" w:hAnsi="Time" w:hint="eastAsia"/>
        </w:rPr>
        <w:t>的样例及数据类型。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4"/>
        <w:gridCol w:w="1618"/>
        <w:gridCol w:w="1709"/>
        <w:gridCol w:w="3433"/>
      </w:tblGrid>
      <w:tr w:rsidR="006C4D80" w:rsidRPr="00E55984" w14:paraId="2CD96967" w14:textId="77777777" w:rsidTr="004E6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14:paraId="36E12315" w14:textId="77777777" w:rsidR="006C4D80" w:rsidRPr="00E55984" w:rsidRDefault="006C4D80" w:rsidP="004E6FF2">
            <w:pPr>
              <w:pStyle w:val="Compact"/>
              <w:jc w:val="center"/>
              <w:rPr>
                <w:rFonts w:ascii="Time" w:eastAsia="宋体" w:hAnsi="Time"/>
                <w:b/>
                <w:bCs/>
                <w:sz w:val="28"/>
              </w:rPr>
            </w:pPr>
            <w:r w:rsidRPr="00E55984">
              <w:rPr>
                <w:rFonts w:ascii="Time" w:eastAsia="宋体" w:hAnsi="Time" w:hint="eastAsia"/>
                <w:b/>
                <w:bCs/>
                <w:sz w:val="28"/>
              </w:rPr>
              <w:t>名称</w:t>
            </w:r>
          </w:p>
        </w:tc>
        <w:tc>
          <w:tcPr>
            <w:tcW w:w="0" w:type="auto"/>
            <w:vAlign w:val="center"/>
          </w:tcPr>
          <w:p w14:paraId="760BBB7C" w14:textId="77777777" w:rsidR="006C4D80" w:rsidRPr="00E55984" w:rsidRDefault="006C4D80" w:rsidP="004E6FF2">
            <w:pPr>
              <w:pStyle w:val="Compact"/>
              <w:jc w:val="center"/>
              <w:rPr>
                <w:rFonts w:ascii="Time" w:eastAsia="宋体" w:hAnsi="Time"/>
                <w:b/>
                <w:bCs/>
                <w:sz w:val="28"/>
              </w:rPr>
            </w:pPr>
            <w:r w:rsidRPr="00E55984">
              <w:rPr>
                <w:rFonts w:ascii="Time" w:eastAsia="宋体" w:hAnsi="Time" w:hint="eastAsia"/>
                <w:b/>
                <w:bCs/>
                <w:sz w:val="28"/>
              </w:rPr>
              <w:t>数据类型</w:t>
            </w:r>
          </w:p>
        </w:tc>
        <w:tc>
          <w:tcPr>
            <w:tcW w:w="0" w:type="auto"/>
            <w:vAlign w:val="center"/>
          </w:tcPr>
          <w:p w14:paraId="3B24829A" w14:textId="77777777" w:rsidR="006C4D80" w:rsidRPr="00E55984" w:rsidRDefault="006C4D80" w:rsidP="004E6FF2">
            <w:pPr>
              <w:pStyle w:val="Compact"/>
              <w:jc w:val="center"/>
              <w:rPr>
                <w:rFonts w:ascii="Time" w:eastAsia="宋体" w:hAnsi="Time"/>
                <w:b/>
                <w:bCs/>
                <w:sz w:val="28"/>
              </w:rPr>
            </w:pPr>
            <w:r w:rsidRPr="00E55984">
              <w:rPr>
                <w:rFonts w:ascii="Time" w:eastAsia="宋体" w:hAnsi="Time" w:hint="eastAsia"/>
                <w:b/>
                <w:bCs/>
                <w:sz w:val="28"/>
              </w:rPr>
              <w:t>样例</w:t>
            </w:r>
          </w:p>
        </w:tc>
        <w:tc>
          <w:tcPr>
            <w:tcW w:w="0" w:type="auto"/>
            <w:vAlign w:val="center"/>
          </w:tcPr>
          <w:p w14:paraId="02B31FD9" w14:textId="77777777" w:rsidR="006C4D80" w:rsidRPr="00E55984" w:rsidRDefault="006C4D80" w:rsidP="004E6FF2">
            <w:pPr>
              <w:pStyle w:val="Compact"/>
              <w:jc w:val="center"/>
              <w:rPr>
                <w:rFonts w:ascii="Time" w:eastAsia="宋体" w:hAnsi="Time"/>
                <w:b/>
                <w:bCs/>
                <w:sz w:val="28"/>
              </w:rPr>
            </w:pPr>
            <w:r w:rsidRPr="00E55984">
              <w:rPr>
                <w:rFonts w:ascii="Time" w:eastAsia="宋体" w:hAnsi="Time" w:hint="eastAsia"/>
                <w:b/>
                <w:bCs/>
                <w:sz w:val="28"/>
              </w:rPr>
              <w:t>来源说明</w:t>
            </w:r>
          </w:p>
        </w:tc>
      </w:tr>
      <w:tr w:rsidR="006C4D80" w:rsidRPr="00E55984" w14:paraId="54FED8C0" w14:textId="77777777" w:rsidTr="00077877">
        <w:tc>
          <w:tcPr>
            <w:tcW w:w="0" w:type="auto"/>
            <w:vAlign w:val="center"/>
          </w:tcPr>
          <w:p w14:paraId="2BAD5649" w14:textId="77777777" w:rsidR="006C4D80" w:rsidRPr="00E55984" w:rsidRDefault="006C4D80" w:rsidP="006C4D80">
            <w:pPr>
              <w:pStyle w:val="Compact"/>
              <w:jc w:val="center"/>
              <w:rPr>
                <w:rFonts w:ascii="Time" w:eastAsia="宋体" w:hAnsi="Time"/>
                <w:b/>
                <w:bCs/>
                <w:szCs w:val="22"/>
              </w:rPr>
            </w:pPr>
            <w:r w:rsidRPr="00E55984">
              <w:rPr>
                <w:rFonts w:ascii="Time" w:eastAsia="宋体" w:hAnsi="Time" w:hint="eastAsia"/>
                <w:b/>
                <w:bCs/>
                <w:szCs w:val="22"/>
              </w:rPr>
              <w:t>输入</w:t>
            </w:r>
            <w:r w:rsidRPr="00E55984">
              <w:rPr>
                <w:rFonts w:ascii="Time" w:eastAsia="宋体" w:hAnsi="Time"/>
                <w:b/>
                <w:bCs/>
                <w:szCs w:val="22"/>
              </w:rPr>
              <w:t xml:space="preserve"> Key</w:t>
            </w:r>
          </w:p>
        </w:tc>
        <w:tc>
          <w:tcPr>
            <w:tcW w:w="0" w:type="auto"/>
          </w:tcPr>
          <w:p w14:paraId="33D3EC09" w14:textId="4E380900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/>
              </w:rPr>
              <w:t>Text</w:t>
            </w:r>
          </w:p>
        </w:tc>
        <w:tc>
          <w:tcPr>
            <w:tcW w:w="0" w:type="auto"/>
          </w:tcPr>
          <w:p w14:paraId="6412F3FA" w14:textId="56BE1519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/>
              </w:rPr>
              <w:t>"20150101 x"</w:t>
            </w:r>
          </w:p>
        </w:tc>
        <w:tc>
          <w:tcPr>
            <w:tcW w:w="0" w:type="auto"/>
          </w:tcPr>
          <w:p w14:paraId="4626AE70" w14:textId="553C4097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/>
              </w:rPr>
              <w:t xml:space="preserve">Mapper </w:t>
            </w:r>
            <w:r w:rsidRPr="00E55984">
              <w:rPr>
                <w:rStyle w:val="VerbatimChar"/>
                <w:rFonts w:ascii="Time" w:eastAsia="宋体" w:hAnsi="Time" w:hint="eastAsia"/>
              </w:rPr>
              <w:t>输出的</w:t>
            </w:r>
            <w:r w:rsidRPr="00E55984">
              <w:rPr>
                <w:rStyle w:val="VerbatimChar"/>
                <w:rFonts w:ascii="Time" w:eastAsia="宋体" w:hAnsi="Time"/>
              </w:rPr>
              <w:t xml:space="preserve"> </w:t>
            </w:r>
            <w:r w:rsidRPr="00E55984">
              <w:rPr>
                <w:rStyle w:val="VerbatimChar"/>
                <w:rFonts w:ascii="Time" w:eastAsia="宋体" w:hAnsi="Time" w:hint="eastAsia"/>
              </w:rPr>
              <w:t>Key</w:t>
            </w:r>
            <w:r w:rsidRPr="00E55984">
              <w:rPr>
                <w:rStyle w:val="VerbatimChar"/>
                <w:rFonts w:ascii="Time" w:eastAsia="宋体" w:hAnsi="Time" w:hint="eastAsia"/>
              </w:rPr>
              <w:t>（行文本）</w:t>
            </w:r>
          </w:p>
        </w:tc>
      </w:tr>
      <w:tr w:rsidR="006C4D80" w:rsidRPr="00E55984" w14:paraId="004256DC" w14:textId="77777777" w:rsidTr="00077877">
        <w:tc>
          <w:tcPr>
            <w:tcW w:w="0" w:type="auto"/>
            <w:vAlign w:val="center"/>
          </w:tcPr>
          <w:p w14:paraId="4FCE2454" w14:textId="77777777" w:rsidR="006C4D80" w:rsidRPr="00E55984" w:rsidRDefault="006C4D80" w:rsidP="006C4D80">
            <w:pPr>
              <w:pStyle w:val="Compact"/>
              <w:jc w:val="center"/>
              <w:rPr>
                <w:rFonts w:ascii="Time" w:eastAsia="宋体" w:hAnsi="Time"/>
                <w:b/>
                <w:bCs/>
                <w:szCs w:val="22"/>
              </w:rPr>
            </w:pPr>
            <w:r w:rsidRPr="00E55984">
              <w:rPr>
                <w:rFonts w:ascii="Time" w:eastAsia="宋体" w:hAnsi="Time" w:hint="eastAsia"/>
                <w:b/>
                <w:bCs/>
                <w:szCs w:val="22"/>
              </w:rPr>
              <w:t>输入</w:t>
            </w:r>
            <w:r w:rsidRPr="00E55984">
              <w:rPr>
                <w:rFonts w:ascii="Time" w:eastAsia="宋体" w:hAnsi="Time"/>
                <w:b/>
                <w:bCs/>
                <w:szCs w:val="22"/>
              </w:rPr>
              <w:t xml:space="preserve"> Value</w:t>
            </w:r>
          </w:p>
        </w:tc>
        <w:tc>
          <w:tcPr>
            <w:tcW w:w="0" w:type="auto"/>
          </w:tcPr>
          <w:p w14:paraId="3254778B" w14:textId="0386B8E6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/>
              </w:rPr>
              <w:t>Iterable&lt;Text&gt;</w:t>
            </w:r>
          </w:p>
        </w:tc>
        <w:tc>
          <w:tcPr>
            <w:tcW w:w="0" w:type="auto"/>
          </w:tcPr>
          <w:p w14:paraId="6D7ADED8" w14:textId="62701370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/>
              </w:rPr>
              <w:t>["1", "1"]</w:t>
            </w:r>
          </w:p>
        </w:tc>
        <w:tc>
          <w:tcPr>
            <w:tcW w:w="0" w:type="auto"/>
          </w:tcPr>
          <w:p w14:paraId="1DC3EC06" w14:textId="00A69F43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 w:hint="eastAsia"/>
              </w:rPr>
              <w:t>表示该行在两个文件中都出现过</w:t>
            </w:r>
          </w:p>
        </w:tc>
      </w:tr>
      <w:tr w:rsidR="006C4D80" w:rsidRPr="00E55984" w14:paraId="5F47C9C1" w14:textId="77777777" w:rsidTr="00077877">
        <w:tc>
          <w:tcPr>
            <w:tcW w:w="0" w:type="auto"/>
            <w:vAlign w:val="center"/>
          </w:tcPr>
          <w:p w14:paraId="0C0ADDA3" w14:textId="77777777" w:rsidR="006C4D80" w:rsidRPr="00E55984" w:rsidRDefault="006C4D80" w:rsidP="006C4D80">
            <w:pPr>
              <w:pStyle w:val="Compact"/>
              <w:jc w:val="center"/>
              <w:rPr>
                <w:rFonts w:ascii="Time" w:eastAsia="宋体" w:hAnsi="Time"/>
                <w:b/>
                <w:bCs/>
                <w:szCs w:val="22"/>
              </w:rPr>
            </w:pPr>
            <w:r w:rsidRPr="00E55984">
              <w:rPr>
                <w:rFonts w:ascii="Time" w:eastAsia="宋体" w:hAnsi="Time" w:hint="eastAsia"/>
                <w:b/>
                <w:bCs/>
                <w:szCs w:val="22"/>
              </w:rPr>
              <w:t>输出</w:t>
            </w:r>
            <w:r w:rsidRPr="00E55984">
              <w:rPr>
                <w:rFonts w:ascii="Time" w:eastAsia="宋体" w:hAnsi="Time"/>
                <w:b/>
                <w:bCs/>
                <w:szCs w:val="22"/>
              </w:rPr>
              <w:t xml:space="preserve"> Key</w:t>
            </w:r>
          </w:p>
        </w:tc>
        <w:tc>
          <w:tcPr>
            <w:tcW w:w="0" w:type="auto"/>
          </w:tcPr>
          <w:p w14:paraId="17E57409" w14:textId="13386C37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/>
              </w:rPr>
              <w:t>Text</w:t>
            </w:r>
          </w:p>
        </w:tc>
        <w:tc>
          <w:tcPr>
            <w:tcW w:w="0" w:type="auto"/>
          </w:tcPr>
          <w:p w14:paraId="58A13980" w14:textId="769C2729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/>
              </w:rPr>
              <w:t>"20150101 x"</w:t>
            </w:r>
          </w:p>
        </w:tc>
        <w:tc>
          <w:tcPr>
            <w:tcW w:w="0" w:type="auto"/>
          </w:tcPr>
          <w:p w14:paraId="3C27D5F4" w14:textId="5F97498A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 w:hint="eastAsia"/>
              </w:rPr>
              <w:t>去重后仅输出一次该行</w:t>
            </w:r>
          </w:p>
        </w:tc>
      </w:tr>
      <w:tr w:rsidR="006C4D80" w:rsidRPr="00E55984" w14:paraId="53AE86F9" w14:textId="77777777" w:rsidTr="00077877">
        <w:tc>
          <w:tcPr>
            <w:tcW w:w="0" w:type="auto"/>
            <w:vAlign w:val="center"/>
          </w:tcPr>
          <w:p w14:paraId="6013E254" w14:textId="77777777" w:rsidR="006C4D80" w:rsidRPr="00E55984" w:rsidRDefault="006C4D80" w:rsidP="006C4D80">
            <w:pPr>
              <w:pStyle w:val="Compact"/>
              <w:jc w:val="center"/>
              <w:rPr>
                <w:rFonts w:ascii="Time" w:eastAsia="宋体" w:hAnsi="Time"/>
                <w:b/>
                <w:bCs/>
                <w:szCs w:val="22"/>
              </w:rPr>
            </w:pPr>
            <w:r w:rsidRPr="00E55984">
              <w:rPr>
                <w:rFonts w:ascii="Time" w:eastAsia="宋体" w:hAnsi="Time" w:hint="eastAsia"/>
                <w:b/>
                <w:bCs/>
                <w:szCs w:val="22"/>
              </w:rPr>
              <w:t>输出</w:t>
            </w:r>
            <w:r w:rsidRPr="00E55984">
              <w:rPr>
                <w:rFonts w:ascii="Time" w:eastAsia="宋体" w:hAnsi="Time"/>
                <w:b/>
                <w:bCs/>
                <w:szCs w:val="22"/>
              </w:rPr>
              <w:t xml:space="preserve"> Value</w:t>
            </w:r>
          </w:p>
        </w:tc>
        <w:tc>
          <w:tcPr>
            <w:tcW w:w="0" w:type="auto"/>
          </w:tcPr>
          <w:p w14:paraId="75DE9BF6" w14:textId="49ED1C1B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/>
              </w:rPr>
              <w:t>Text</w:t>
            </w:r>
          </w:p>
        </w:tc>
        <w:tc>
          <w:tcPr>
            <w:tcW w:w="0" w:type="auto"/>
          </w:tcPr>
          <w:p w14:paraId="78121856" w14:textId="285C2402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/>
              </w:rPr>
              <w:t>""</w:t>
            </w:r>
            <w:r w:rsidRPr="00E55984">
              <w:rPr>
                <w:rStyle w:val="VerbatimChar"/>
                <w:rFonts w:ascii="Time" w:eastAsia="宋体" w:hAnsi="Time" w:hint="eastAsia"/>
              </w:rPr>
              <w:t>（空字符串）</w:t>
            </w:r>
          </w:p>
        </w:tc>
        <w:tc>
          <w:tcPr>
            <w:tcW w:w="0" w:type="auto"/>
          </w:tcPr>
          <w:p w14:paraId="693C91B4" w14:textId="71DE1F4A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 w:hint="eastAsia"/>
              </w:rPr>
              <w:t>不再需要计数，仅输出</w:t>
            </w:r>
            <w:r w:rsidRPr="00E55984">
              <w:rPr>
                <w:rStyle w:val="VerbatimChar"/>
                <w:rFonts w:ascii="Time" w:eastAsia="宋体" w:hAnsi="Time"/>
              </w:rPr>
              <w:t xml:space="preserve"> Key </w:t>
            </w:r>
            <w:r w:rsidRPr="00E55984">
              <w:rPr>
                <w:rStyle w:val="VerbatimChar"/>
                <w:rFonts w:ascii="Time" w:eastAsia="宋体" w:hAnsi="Time" w:hint="eastAsia"/>
              </w:rPr>
              <w:t>本身</w:t>
            </w:r>
          </w:p>
        </w:tc>
      </w:tr>
    </w:tbl>
    <w:p w14:paraId="39437B77" w14:textId="77777777" w:rsidR="006C4D80" w:rsidRPr="00E55984" w:rsidRDefault="006C4D80" w:rsidP="006C4D80">
      <w:pPr>
        <w:pStyle w:val="a0"/>
        <w:rPr>
          <w:rFonts w:ascii="Time" w:eastAsia="宋体" w:hAnsi="Time"/>
        </w:rPr>
      </w:pPr>
      <w:r w:rsidRPr="00E55984">
        <w:rPr>
          <w:rFonts w:ascii="Segoe UI Emoji" w:eastAsia="宋体" w:hAnsi="Segoe UI Emoji" w:cs="Segoe UI Emoji"/>
        </w:rPr>
        <w:t>🔹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 w:hint="eastAsia"/>
          <w:b/>
          <w:bCs/>
        </w:rPr>
        <w:t>代码对应部分：</w:t>
      </w:r>
    </w:p>
    <w:p w14:paraId="6855EE93" w14:textId="77777777" w:rsidR="006C4D80" w:rsidRPr="00E55984" w:rsidRDefault="006C4D80" w:rsidP="006C4D80">
      <w:pPr>
        <w:pStyle w:val="SourceCode"/>
        <w:rPr>
          <w:rFonts w:ascii="Time" w:eastAsia="宋体" w:hAnsi="Time"/>
        </w:rPr>
      </w:pPr>
      <w:r w:rsidRPr="00E55984">
        <w:rPr>
          <w:rStyle w:val="AttributeTok"/>
          <w:rFonts w:ascii="Time" w:eastAsia="宋体" w:hAnsi="Time"/>
        </w:rPr>
        <w:t>@Override</w:t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protected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DataTypeTok"/>
          <w:rFonts w:ascii="Time" w:eastAsia="宋体" w:hAnsi="Time"/>
        </w:rPr>
        <w:t>void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FunctionTok"/>
          <w:rFonts w:ascii="Time" w:eastAsia="宋体" w:hAnsi="Time"/>
        </w:rPr>
        <w:t>reduce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NormalTok"/>
          <w:rFonts w:ascii="Time" w:eastAsia="宋体" w:hAnsi="Time"/>
        </w:rPr>
        <w:t xml:space="preserve"> key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Iterable</w:t>
      </w:r>
      <w:r w:rsidRPr="00E55984">
        <w:rPr>
          <w:rStyle w:val="OperatorTok"/>
          <w:rFonts w:ascii="Time" w:eastAsia="宋体" w:hAnsi="Time"/>
        </w:rPr>
        <w:t>&lt;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&gt;</w:t>
      </w:r>
      <w:r w:rsidRPr="00E55984">
        <w:rPr>
          <w:rStyle w:val="NormalTok"/>
          <w:rFonts w:ascii="Time" w:eastAsia="宋体" w:hAnsi="Time"/>
        </w:rPr>
        <w:t xml:space="preserve"> values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Context</w:t>
      </w:r>
      <w:r w:rsidRPr="00E55984">
        <w:rPr>
          <w:rStyle w:val="NormalTok"/>
          <w:rFonts w:ascii="Time" w:eastAsia="宋体" w:hAnsi="Time"/>
        </w:rPr>
        <w:t xml:space="preserve"> context</w:t>
      </w:r>
      <w:r w:rsidRPr="00E55984">
        <w:rPr>
          <w:rStyle w:val="OperatorTok"/>
          <w:rFonts w:ascii="Time" w:eastAsia="宋体" w:hAnsi="Time"/>
        </w:rPr>
        <w:t>)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Style w:val="KeywordTok"/>
          <w:rFonts w:ascii="Time" w:eastAsia="宋体" w:hAnsi="Time"/>
        </w:rPr>
        <w:t>throws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IOException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InterruptedException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{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context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write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key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KeywordTok"/>
          <w:rFonts w:ascii="Time" w:eastAsia="宋体" w:hAnsi="Time"/>
        </w:rPr>
        <w:t>new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StringTok"/>
          <w:rFonts w:ascii="Time" w:eastAsia="宋体" w:hAnsi="Time"/>
        </w:rPr>
        <w:t>""</w:t>
      </w:r>
      <w:r w:rsidRPr="00E55984">
        <w:rPr>
          <w:rStyle w:val="OperatorTok"/>
          <w:rFonts w:ascii="Time" w:eastAsia="宋体" w:hAnsi="Time"/>
        </w:rPr>
        <w:t>));</w:t>
      </w:r>
      <w:r w:rsidRPr="00E55984">
        <w:rPr>
          <w:rFonts w:ascii="Time" w:eastAsia="宋体" w:hAnsi="Time"/>
        </w:rPr>
        <w:br/>
      </w:r>
      <w:r w:rsidRPr="00E55984">
        <w:rPr>
          <w:rStyle w:val="OperatorTok"/>
          <w:rFonts w:ascii="Time" w:eastAsia="宋体" w:hAnsi="Time"/>
        </w:rPr>
        <w:t>}</w:t>
      </w:r>
    </w:p>
    <w:p w14:paraId="43AE6FD1" w14:textId="77777777" w:rsidR="006C4D80" w:rsidRPr="00E55984" w:rsidRDefault="006C4D80" w:rsidP="006C4D80">
      <w:pPr>
        <w:pStyle w:val="FirstParagraph"/>
        <w:ind w:firstLine="400"/>
        <w:rPr>
          <w:rFonts w:ascii="Time" w:eastAsia="宋体" w:hAnsi="Time"/>
        </w:rPr>
      </w:pPr>
      <w:r w:rsidRPr="00E55984">
        <w:rPr>
          <w:rFonts w:ascii="Segoe UI Emoji" w:eastAsia="宋体" w:hAnsi="Segoe UI Emoji" w:cs="Segoe UI Emoji"/>
        </w:rPr>
        <w:t>🔹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 w:hint="eastAsia"/>
          <w:b/>
          <w:bCs/>
        </w:rPr>
        <w:t>逻辑说明：</w:t>
      </w:r>
      <w:r w:rsidRPr="00E55984">
        <w:rPr>
          <w:rFonts w:ascii="Time" w:eastAsia="宋体" w:hAnsi="Time"/>
        </w:rPr>
        <w:br/>
        <w:t xml:space="preserve"> Reducer </w:t>
      </w:r>
      <w:r w:rsidRPr="00E55984">
        <w:rPr>
          <w:rFonts w:ascii="Time" w:eastAsia="宋体" w:hAnsi="Time" w:hint="eastAsia"/>
        </w:rPr>
        <w:t>接收相同</w:t>
      </w:r>
      <w:r w:rsidRPr="00E55984">
        <w:rPr>
          <w:rFonts w:ascii="Time" w:eastAsia="宋体" w:hAnsi="Time"/>
        </w:rPr>
        <w:t xml:space="preserve"> Key </w:t>
      </w:r>
      <w:r w:rsidRPr="00E55984">
        <w:rPr>
          <w:rFonts w:ascii="Time" w:eastAsia="宋体" w:hAnsi="Time" w:hint="eastAsia"/>
        </w:rPr>
        <w:t>的所有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 w:hint="eastAsia"/>
        </w:rPr>
        <w:t>Value</w:t>
      </w:r>
      <w:r w:rsidRPr="00E55984">
        <w:rPr>
          <w:rFonts w:ascii="Time" w:eastAsia="宋体" w:hAnsi="Time" w:hint="eastAsia"/>
        </w:rPr>
        <w:t>，只保留一份输出，实现文件合并与去重。</w:t>
      </w:r>
      <w:r w:rsidRPr="00E55984">
        <w:rPr>
          <w:rFonts w:ascii="Time" w:eastAsia="宋体" w:hAnsi="Time"/>
        </w:rPr>
        <w:br/>
        <w:t xml:space="preserve"> </w:t>
      </w:r>
      <w:r w:rsidRPr="00E55984">
        <w:rPr>
          <w:rFonts w:ascii="Time" w:eastAsia="宋体" w:hAnsi="Time" w:hint="eastAsia"/>
        </w:rPr>
        <w:t>最终输出文件中每一行只出现一次。</w:t>
      </w:r>
    </w:p>
    <w:p w14:paraId="3A947FFD" w14:textId="77777777" w:rsidR="0091201F" w:rsidRPr="00E55984" w:rsidRDefault="0091201F" w:rsidP="0091201F">
      <w:pPr>
        <w:rPr>
          <w:rFonts w:ascii="Time" w:eastAsia="宋体" w:hAnsi="Time" w:hint="eastAsia"/>
        </w:rPr>
      </w:pPr>
    </w:p>
    <w:p w14:paraId="6DFEDE21" w14:textId="77777777" w:rsidR="0091201F" w:rsidRPr="00E55984" w:rsidRDefault="0091201F" w:rsidP="0091201F">
      <w:pPr>
        <w:pStyle w:val="2"/>
        <w:rPr>
          <w:rFonts w:ascii="Time" w:eastAsia="宋体" w:hAnsi="Time" w:hint="eastAsia"/>
        </w:rPr>
      </w:pPr>
      <w:bookmarkStart w:id="6" w:name="_Toc213254855"/>
      <w:bookmarkEnd w:id="4"/>
      <w:r w:rsidRPr="00E55984">
        <w:rPr>
          <w:rFonts w:ascii="Time" w:eastAsia="宋体" w:hAnsi="Time" w:hint="eastAsia"/>
        </w:rPr>
        <w:t>2</w:t>
      </w:r>
      <w:r w:rsidRPr="00E55984">
        <w:rPr>
          <w:rFonts w:ascii="Time" w:eastAsia="宋体" w:hAnsi="Time"/>
        </w:rPr>
        <w:t>.</w:t>
      </w:r>
      <w:r w:rsidRPr="00E55984">
        <w:rPr>
          <w:rFonts w:ascii="Time" w:eastAsia="宋体" w:hAnsi="Time" w:hint="eastAsia"/>
        </w:rPr>
        <w:t>对给定的表格进行信息挖掘</w:t>
      </w:r>
      <w:bookmarkEnd w:id="6"/>
    </w:p>
    <w:p w14:paraId="659C944B" w14:textId="77777777" w:rsidR="0091201F" w:rsidRPr="00E55984" w:rsidRDefault="0091201F" w:rsidP="0091201F">
      <w:pPr>
        <w:rPr>
          <w:rFonts w:ascii="Time" w:eastAsia="宋体" w:hAnsi="Time" w:hint="eastAsia"/>
        </w:rPr>
      </w:pPr>
      <w:r w:rsidRPr="00E55984">
        <w:rPr>
          <w:rFonts w:ascii="Time" w:eastAsia="宋体" w:hAnsi="Time" w:hint="eastAsia"/>
        </w:rPr>
        <w:t>1</w:t>
      </w:r>
      <w:r w:rsidRPr="00E55984">
        <w:rPr>
          <w:rFonts w:ascii="Time" w:eastAsia="宋体" w:hAnsi="Time" w:hint="eastAsia"/>
        </w:rPr>
        <w:t>）写出</w:t>
      </w:r>
      <w:r w:rsidRPr="00E55984">
        <w:rPr>
          <w:rFonts w:ascii="Time" w:eastAsia="宋体" w:hAnsi="Time" w:hint="eastAsia"/>
        </w:rPr>
        <w:t>map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 w:hint="eastAsia"/>
        </w:rPr>
        <w:t>的输入</w:t>
      </w:r>
      <w:r w:rsidRPr="00E55984">
        <w:rPr>
          <w:rFonts w:ascii="Time" w:eastAsia="宋体" w:hAnsi="Time" w:hint="eastAsia"/>
        </w:rPr>
        <w:t>key</w:t>
      </w:r>
      <w:r w:rsidRPr="00E55984">
        <w:rPr>
          <w:rFonts w:ascii="Time" w:eastAsia="宋体" w:hAnsi="Time" w:hint="eastAsia"/>
        </w:rPr>
        <w:t>、输入</w:t>
      </w:r>
      <w:r w:rsidRPr="00E55984">
        <w:rPr>
          <w:rFonts w:ascii="Time" w:eastAsia="宋体" w:hAnsi="Time" w:hint="eastAsia"/>
        </w:rPr>
        <w:t>value</w:t>
      </w:r>
      <w:r w:rsidRPr="00E55984">
        <w:rPr>
          <w:rFonts w:ascii="Time" w:eastAsia="宋体" w:hAnsi="Time" w:hint="eastAsia"/>
        </w:rPr>
        <w:t>、输出</w:t>
      </w:r>
      <w:r w:rsidRPr="00E55984">
        <w:rPr>
          <w:rFonts w:ascii="Time" w:eastAsia="宋体" w:hAnsi="Time" w:hint="eastAsia"/>
        </w:rPr>
        <w:t>key</w:t>
      </w:r>
      <w:r w:rsidRPr="00E55984">
        <w:rPr>
          <w:rFonts w:ascii="Time" w:eastAsia="宋体" w:hAnsi="Time" w:hint="eastAsia"/>
        </w:rPr>
        <w:t>、输出</w:t>
      </w:r>
      <w:r w:rsidRPr="00E55984">
        <w:rPr>
          <w:rFonts w:ascii="Time" w:eastAsia="宋体" w:hAnsi="Time" w:hint="eastAsia"/>
        </w:rPr>
        <w:t>value</w:t>
      </w:r>
      <w:r w:rsidRPr="00E55984">
        <w:rPr>
          <w:rFonts w:ascii="Time" w:eastAsia="宋体" w:hAnsi="Time" w:hint="eastAsia"/>
        </w:rPr>
        <w:t>的样例及数据类型。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3"/>
        <w:gridCol w:w="1507"/>
        <w:gridCol w:w="1797"/>
        <w:gridCol w:w="3819"/>
      </w:tblGrid>
      <w:tr w:rsidR="006C4D80" w:rsidRPr="00E55984" w14:paraId="733FA779" w14:textId="77777777" w:rsidTr="004E6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14:paraId="56BFE09B" w14:textId="77777777" w:rsidR="006C4D80" w:rsidRPr="00E55984" w:rsidRDefault="006C4D80" w:rsidP="004E6FF2">
            <w:pPr>
              <w:pStyle w:val="Compact"/>
              <w:jc w:val="center"/>
              <w:rPr>
                <w:rFonts w:ascii="Time" w:eastAsia="宋体" w:hAnsi="Time"/>
                <w:b/>
                <w:bCs/>
                <w:sz w:val="28"/>
              </w:rPr>
            </w:pPr>
            <w:r w:rsidRPr="00E55984">
              <w:rPr>
                <w:rFonts w:ascii="Time" w:eastAsia="宋体" w:hAnsi="Time" w:hint="eastAsia"/>
                <w:b/>
                <w:bCs/>
                <w:sz w:val="28"/>
              </w:rPr>
              <w:t>名称</w:t>
            </w:r>
          </w:p>
        </w:tc>
        <w:tc>
          <w:tcPr>
            <w:tcW w:w="0" w:type="auto"/>
            <w:vAlign w:val="center"/>
          </w:tcPr>
          <w:p w14:paraId="1A18829D" w14:textId="77777777" w:rsidR="006C4D80" w:rsidRPr="00E55984" w:rsidRDefault="006C4D80" w:rsidP="004E6FF2">
            <w:pPr>
              <w:pStyle w:val="Compact"/>
              <w:jc w:val="center"/>
              <w:rPr>
                <w:rFonts w:ascii="Time" w:eastAsia="宋体" w:hAnsi="Time"/>
                <w:b/>
                <w:bCs/>
                <w:sz w:val="28"/>
              </w:rPr>
            </w:pPr>
            <w:r w:rsidRPr="00E55984">
              <w:rPr>
                <w:rFonts w:ascii="Time" w:eastAsia="宋体" w:hAnsi="Time" w:hint="eastAsia"/>
                <w:b/>
                <w:bCs/>
                <w:sz w:val="28"/>
              </w:rPr>
              <w:t>数据类型</w:t>
            </w:r>
          </w:p>
        </w:tc>
        <w:tc>
          <w:tcPr>
            <w:tcW w:w="0" w:type="auto"/>
            <w:vAlign w:val="center"/>
          </w:tcPr>
          <w:p w14:paraId="39576E84" w14:textId="77777777" w:rsidR="006C4D80" w:rsidRPr="00E55984" w:rsidRDefault="006C4D80" w:rsidP="004E6FF2">
            <w:pPr>
              <w:pStyle w:val="Compact"/>
              <w:jc w:val="center"/>
              <w:rPr>
                <w:rFonts w:ascii="Time" w:eastAsia="宋体" w:hAnsi="Time"/>
                <w:b/>
                <w:bCs/>
                <w:sz w:val="28"/>
              </w:rPr>
            </w:pPr>
            <w:r w:rsidRPr="00E55984">
              <w:rPr>
                <w:rFonts w:ascii="Time" w:eastAsia="宋体" w:hAnsi="Time" w:hint="eastAsia"/>
                <w:b/>
                <w:bCs/>
                <w:sz w:val="28"/>
              </w:rPr>
              <w:t>样例</w:t>
            </w:r>
          </w:p>
        </w:tc>
        <w:tc>
          <w:tcPr>
            <w:tcW w:w="0" w:type="auto"/>
            <w:vAlign w:val="center"/>
          </w:tcPr>
          <w:p w14:paraId="6A37A19B" w14:textId="77777777" w:rsidR="006C4D80" w:rsidRPr="00E55984" w:rsidRDefault="006C4D80" w:rsidP="004E6FF2">
            <w:pPr>
              <w:pStyle w:val="Compact"/>
              <w:jc w:val="center"/>
              <w:rPr>
                <w:rFonts w:ascii="Time" w:eastAsia="宋体" w:hAnsi="Time"/>
                <w:b/>
                <w:bCs/>
                <w:sz w:val="28"/>
              </w:rPr>
            </w:pPr>
            <w:r w:rsidRPr="00E55984">
              <w:rPr>
                <w:rFonts w:ascii="Time" w:eastAsia="宋体" w:hAnsi="Time" w:hint="eastAsia"/>
                <w:b/>
                <w:bCs/>
                <w:sz w:val="28"/>
              </w:rPr>
              <w:t>来源说明</w:t>
            </w:r>
          </w:p>
        </w:tc>
      </w:tr>
      <w:tr w:rsidR="006C4D80" w:rsidRPr="00E55984" w14:paraId="40F18932" w14:textId="77777777" w:rsidTr="006C4D80">
        <w:tc>
          <w:tcPr>
            <w:tcW w:w="0" w:type="auto"/>
            <w:vAlign w:val="center"/>
          </w:tcPr>
          <w:p w14:paraId="6C08C9EF" w14:textId="77777777" w:rsidR="006C4D80" w:rsidRPr="00E55984" w:rsidRDefault="006C4D80" w:rsidP="006C4D80">
            <w:pPr>
              <w:pStyle w:val="Compact"/>
              <w:jc w:val="center"/>
              <w:rPr>
                <w:rFonts w:ascii="Time" w:eastAsia="宋体" w:hAnsi="Time"/>
                <w:b/>
                <w:bCs/>
                <w:szCs w:val="22"/>
              </w:rPr>
            </w:pPr>
            <w:r w:rsidRPr="00E55984">
              <w:rPr>
                <w:rFonts w:ascii="Time" w:eastAsia="宋体" w:hAnsi="Time" w:hint="eastAsia"/>
                <w:b/>
                <w:bCs/>
                <w:szCs w:val="22"/>
              </w:rPr>
              <w:t>输入</w:t>
            </w:r>
            <w:r w:rsidRPr="00E55984">
              <w:rPr>
                <w:rFonts w:ascii="Time" w:eastAsia="宋体" w:hAnsi="Time"/>
                <w:b/>
                <w:bCs/>
                <w:szCs w:val="22"/>
              </w:rPr>
              <w:t xml:space="preserve"> Key</w:t>
            </w:r>
          </w:p>
        </w:tc>
        <w:tc>
          <w:tcPr>
            <w:tcW w:w="0" w:type="auto"/>
            <w:vAlign w:val="center"/>
          </w:tcPr>
          <w:p w14:paraId="2837D521" w14:textId="00E83930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/>
              </w:rPr>
              <w:t>LongWritable</w:t>
            </w:r>
          </w:p>
        </w:tc>
        <w:tc>
          <w:tcPr>
            <w:tcW w:w="0" w:type="auto"/>
            <w:vAlign w:val="center"/>
          </w:tcPr>
          <w:p w14:paraId="00F81DD9" w14:textId="1394A43A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/>
              </w:rPr>
              <w:t>0</w:t>
            </w:r>
            <w:r w:rsidRPr="00E55984">
              <w:rPr>
                <w:rFonts w:ascii="Time" w:eastAsia="宋体" w:hAnsi="Time" w:hint="eastAsia"/>
              </w:rPr>
              <w:t>（行偏移量）</w:t>
            </w:r>
          </w:p>
        </w:tc>
        <w:tc>
          <w:tcPr>
            <w:tcW w:w="0" w:type="auto"/>
            <w:vAlign w:val="center"/>
          </w:tcPr>
          <w:p w14:paraId="499DAC8D" w14:textId="1B9875B8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Fonts w:ascii="Time" w:eastAsia="宋体" w:hAnsi="Time" w:hint="eastAsia"/>
              </w:rPr>
              <w:t>每行在输入文件中的偏移位置</w:t>
            </w:r>
          </w:p>
        </w:tc>
      </w:tr>
      <w:tr w:rsidR="006C4D80" w:rsidRPr="00E55984" w14:paraId="3405C581" w14:textId="77777777" w:rsidTr="006C4D80">
        <w:tc>
          <w:tcPr>
            <w:tcW w:w="0" w:type="auto"/>
            <w:vAlign w:val="center"/>
          </w:tcPr>
          <w:p w14:paraId="0D291EA8" w14:textId="77777777" w:rsidR="006C4D80" w:rsidRPr="00E55984" w:rsidRDefault="006C4D80" w:rsidP="006C4D80">
            <w:pPr>
              <w:pStyle w:val="Compact"/>
              <w:jc w:val="center"/>
              <w:rPr>
                <w:rFonts w:ascii="Time" w:eastAsia="宋体" w:hAnsi="Time"/>
                <w:b/>
                <w:bCs/>
                <w:szCs w:val="22"/>
              </w:rPr>
            </w:pPr>
            <w:r w:rsidRPr="00E55984">
              <w:rPr>
                <w:rFonts w:ascii="Time" w:eastAsia="宋体" w:hAnsi="Time" w:hint="eastAsia"/>
                <w:b/>
                <w:bCs/>
                <w:szCs w:val="22"/>
              </w:rPr>
              <w:t>输入</w:t>
            </w:r>
            <w:r w:rsidRPr="00E55984">
              <w:rPr>
                <w:rFonts w:ascii="Time" w:eastAsia="宋体" w:hAnsi="Time"/>
                <w:b/>
                <w:bCs/>
                <w:szCs w:val="22"/>
              </w:rPr>
              <w:t xml:space="preserve"> Value</w:t>
            </w:r>
          </w:p>
        </w:tc>
        <w:tc>
          <w:tcPr>
            <w:tcW w:w="0" w:type="auto"/>
            <w:vAlign w:val="center"/>
          </w:tcPr>
          <w:p w14:paraId="7D89BE30" w14:textId="77C8DFBC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/>
              </w:rPr>
              <w:t>Text</w:t>
            </w:r>
          </w:p>
        </w:tc>
        <w:tc>
          <w:tcPr>
            <w:tcW w:w="0" w:type="auto"/>
            <w:vAlign w:val="center"/>
          </w:tcPr>
          <w:p w14:paraId="28522941" w14:textId="4C877AD2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/>
              </w:rPr>
              <w:t>"Steven Lucy"</w:t>
            </w:r>
          </w:p>
        </w:tc>
        <w:tc>
          <w:tcPr>
            <w:tcW w:w="0" w:type="auto"/>
            <w:vAlign w:val="center"/>
          </w:tcPr>
          <w:p w14:paraId="73057927" w14:textId="300794D1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Fonts w:ascii="Time" w:eastAsia="宋体" w:hAnsi="Time" w:hint="eastAsia"/>
              </w:rPr>
              <w:t>表示</w:t>
            </w:r>
            <w:r w:rsidRPr="00E55984">
              <w:rPr>
                <w:rFonts w:ascii="Time" w:eastAsia="宋体" w:hAnsi="Time"/>
              </w:rPr>
              <w:t xml:space="preserve"> child-parent </w:t>
            </w:r>
            <w:r w:rsidRPr="00E55984">
              <w:rPr>
                <w:rFonts w:ascii="Time" w:eastAsia="宋体" w:hAnsi="Time" w:hint="eastAsia"/>
              </w:rPr>
              <w:t>对</w:t>
            </w:r>
          </w:p>
        </w:tc>
      </w:tr>
      <w:tr w:rsidR="006C4D80" w:rsidRPr="00E55984" w14:paraId="5A6F1784" w14:textId="77777777" w:rsidTr="006C4D80">
        <w:tc>
          <w:tcPr>
            <w:tcW w:w="0" w:type="auto"/>
            <w:vAlign w:val="center"/>
          </w:tcPr>
          <w:p w14:paraId="5C76B4E9" w14:textId="77777777" w:rsidR="006C4D80" w:rsidRPr="00E55984" w:rsidRDefault="006C4D80" w:rsidP="006C4D80">
            <w:pPr>
              <w:pStyle w:val="Compact"/>
              <w:jc w:val="center"/>
              <w:rPr>
                <w:rFonts w:ascii="Time" w:eastAsia="宋体" w:hAnsi="Time"/>
                <w:b/>
                <w:bCs/>
                <w:szCs w:val="22"/>
              </w:rPr>
            </w:pPr>
            <w:r w:rsidRPr="00E55984">
              <w:rPr>
                <w:rFonts w:ascii="Time" w:eastAsia="宋体" w:hAnsi="Time" w:hint="eastAsia"/>
                <w:b/>
                <w:bCs/>
                <w:szCs w:val="22"/>
              </w:rPr>
              <w:t>输出</w:t>
            </w:r>
            <w:r w:rsidRPr="00E55984">
              <w:rPr>
                <w:rFonts w:ascii="Time" w:eastAsia="宋体" w:hAnsi="Time"/>
                <w:b/>
                <w:bCs/>
                <w:szCs w:val="22"/>
              </w:rPr>
              <w:t xml:space="preserve"> Key</w:t>
            </w:r>
          </w:p>
        </w:tc>
        <w:tc>
          <w:tcPr>
            <w:tcW w:w="0" w:type="auto"/>
            <w:vAlign w:val="center"/>
          </w:tcPr>
          <w:p w14:paraId="510740AF" w14:textId="40A71CB5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/>
              </w:rPr>
              <w:t>Text</w:t>
            </w:r>
          </w:p>
        </w:tc>
        <w:tc>
          <w:tcPr>
            <w:tcW w:w="0" w:type="auto"/>
            <w:vAlign w:val="center"/>
          </w:tcPr>
          <w:p w14:paraId="1E4964F3" w14:textId="6C46E37F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/>
              </w:rPr>
              <w:t>"Lucy"</w:t>
            </w:r>
            <w:r w:rsidRPr="00E55984">
              <w:rPr>
                <w:rFonts w:ascii="Time" w:eastAsia="宋体" w:hAnsi="Time"/>
              </w:rPr>
              <w:t>、</w:t>
            </w:r>
            <w:r w:rsidRPr="00E55984">
              <w:rPr>
                <w:rStyle w:val="VerbatimChar"/>
                <w:rFonts w:ascii="Time" w:eastAsia="宋体" w:hAnsi="Time"/>
              </w:rPr>
              <w:t>"Steven"</w:t>
            </w:r>
          </w:p>
        </w:tc>
        <w:tc>
          <w:tcPr>
            <w:tcW w:w="0" w:type="auto"/>
            <w:vAlign w:val="center"/>
          </w:tcPr>
          <w:p w14:paraId="00B27CEC" w14:textId="68E7AF7E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Fonts w:ascii="Time" w:eastAsia="宋体" w:hAnsi="Time" w:hint="eastAsia"/>
              </w:rPr>
              <w:t>分别对应父母或子女</w:t>
            </w:r>
          </w:p>
        </w:tc>
      </w:tr>
      <w:tr w:rsidR="006C4D80" w:rsidRPr="00E55984" w14:paraId="17316DC9" w14:textId="77777777" w:rsidTr="006C4D80">
        <w:tc>
          <w:tcPr>
            <w:tcW w:w="0" w:type="auto"/>
            <w:vAlign w:val="center"/>
          </w:tcPr>
          <w:p w14:paraId="72E5FC1E" w14:textId="77777777" w:rsidR="006C4D80" w:rsidRPr="00E55984" w:rsidRDefault="006C4D80" w:rsidP="006C4D80">
            <w:pPr>
              <w:pStyle w:val="Compact"/>
              <w:jc w:val="center"/>
              <w:rPr>
                <w:rFonts w:ascii="Time" w:eastAsia="宋体" w:hAnsi="Time"/>
                <w:b/>
                <w:bCs/>
                <w:szCs w:val="22"/>
              </w:rPr>
            </w:pPr>
            <w:r w:rsidRPr="00E55984">
              <w:rPr>
                <w:rFonts w:ascii="Time" w:eastAsia="宋体" w:hAnsi="Time" w:hint="eastAsia"/>
                <w:b/>
                <w:bCs/>
                <w:szCs w:val="22"/>
              </w:rPr>
              <w:t>输出</w:t>
            </w:r>
            <w:r w:rsidRPr="00E55984">
              <w:rPr>
                <w:rFonts w:ascii="Time" w:eastAsia="宋体" w:hAnsi="Time"/>
                <w:b/>
                <w:bCs/>
                <w:szCs w:val="22"/>
              </w:rPr>
              <w:t xml:space="preserve"> Value</w:t>
            </w:r>
          </w:p>
        </w:tc>
        <w:tc>
          <w:tcPr>
            <w:tcW w:w="0" w:type="auto"/>
            <w:vAlign w:val="center"/>
          </w:tcPr>
          <w:p w14:paraId="7C05F60B" w14:textId="2C3CED03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/>
              </w:rPr>
              <w:t>Text</w:t>
            </w:r>
          </w:p>
        </w:tc>
        <w:tc>
          <w:tcPr>
            <w:tcW w:w="0" w:type="auto"/>
            <w:vAlign w:val="center"/>
          </w:tcPr>
          <w:p w14:paraId="0BBCFA9C" w14:textId="6EC393AB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/>
              </w:rPr>
              <w:t>"P-Steven"</w:t>
            </w:r>
            <w:r w:rsidRPr="00E55984">
              <w:rPr>
                <w:rFonts w:ascii="Time" w:eastAsia="宋体" w:hAnsi="Time"/>
              </w:rPr>
              <w:t>、</w:t>
            </w:r>
            <w:r w:rsidRPr="00E55984">
              <w:rPr>
                <w:rStyle w:val="VerbatimChar"/>
                <w:rFonts w:ascii="Time" w:eastAsia="宋体" w:hAnsi="Time"/>
              </w:rPr>
              <w:t>"C-Lucy"</w:t>
            </w:r>
          </w:p>
        </w:tc>
        <w:tc>
          <w:tcPr>
            <w:tcW w:w="0" w:type="auto"/>
            <w:vAlign w:val="center"/>
          </w:tcPr>
          <w:p w14:paraId="6BE6FAD3" w14:textId="3BF6CCE6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Fonts w:ascii="Time" w:eastAsia="宋体" w:hAnsi="Time"/>
              </w:rPr>
              <w:t xml:space="preserve">P </w:t>
            </w:r>
            <w:r w:rsidRPr="00E55984">
              <w:rPr>
                <w:rFonts w:ascii="Time" w:eastAsia="宋体" w:hAnsi="Time" w:hint="eastAsia"/>
              </w:rPr>
              <w:t>表示该</w:t>
            </w:r>
            <w:r w:rsidRPr="00E55984">
              <w:rPr>
                <w:rFonts w:ascii="Time" w:eastAsia="宋体" w:hAnsi="Time"/>
              </w:rPr>
              <w:t xml:space="preserve"> Key </w:t>
            </w:r>
            <w:r w:rsidRPr="00E55984">
              <w:rPr>
                <w:rFonts w:ascii="Time" w:eastAsia="宋体" w:hAnsi="Time" w:hint="eastAsia"/>
              </w:rPr>
              <w:t>有一个孩子，</w:t>
            </w:r>
            <w:r w:rsidRPr="00E55984">
              <w:rPr>
                <w:rFonts w:ascii="Time" w:eastAsia="宋体" w:hAnsi="Time" w:hint="eastAsia"/>
              </w:rPr>
              <w:t>C</w:t>
            </w:r>
            <w:r w:rsidRPr="00E55984">
              <w:rPr>
                <w:rFonts w:ascii="Time" w:eastAsia="宋体" w:hAnsi="Time"/>
              </w:rPr>
              <w:t xml:space="preserve"> </w:t>
            </w:r>
            <w:r w:rsidRPr="00E55984">
              <w:rPr>
                <w:rFonts w:ascii="Time" w:eastAsia="宋体" w:hAnsi="Time" w:hint="eastAsia"/>
              </w:rPr>
              <w:t>表示该</w:t>
            </w:r>
            <w:r w:rsidRPr="00E55984">
              <w:rPr>
                <w:rFonts w:ascii="Time" w:eastAsia="宋体" w:hAnsi="Time"/>
              </w:rPr>
              <w:t xml:space="preserve"> Key </w:t>
            </w:r>
            <w:r w:rsidRPr="00E55984">
              <w:rPr>
                <w:rFonts w:ascii="Time" w:eastAsia="宋体" w:hAnsi="Time" w:hint="eastAsia"/>
              </w:rPr>
              <w:t>有一个父母</w:t>
            </w:r>
          </w:p>
        </w:tc>
      </w:tr>
    </w:tbl>
    <w:p w14:paraId="21A217DF" w14:textId="77777777" w:rsidR="006C4D80" w:rsidRPr="00E55984" w:rsidRDefault="006C4D80" w:rsidP="006C4D80">
      <w:pPr>
        <w:pStyle w:val="a0"/>
        <w:rPr>
          <w:rFonts w:ascii="Time" w:eastAsia="宋体" w:hAnsi="Time"/>
        </w:rPr>
      </w:pPr>
      <w:r w:rsidRPr="00E55984">
        <w:rPr>
          <w:rFonts w:ascii="Segoe UI Emoji" w:eastAsia="宋体" w:hAnsi="Segoe UI Emoji" w:cs="Segoe UI Emoji"/>
        </w:rPr>
        <w:t>🔹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 w:hint="eastAsia"/>
          <w:b/>
          <w:bCs/>
        </w:rPr>
        <w:t>代码对应部分：</w:t>
      </w:r>
    </w:p>
    <w:p w14:paraId="627A833A" w14:textId="77777777" w:rsidR="006C4D80" w:rsidRPr="00E55984" w:rsidRDefault="006C4D80" w:rsidP="006C4D80">
      <w:pPr>
        <w:pStyle w:val="SourceCode"/>
        <w:rPr>
          <w:rFonts w:ascii="Time" w:eastAsia="宋体" w:hAnsi="Time"/>
        </w:rPr>
      </w:pPr>
      <w:r w:rsidRPr="00E55984">
        <w:rPr>
          <w:rStyle w:val="AttributeTok"/>
          <w:rFonts w:ascii="Time" w:eastAsia="宋体" w:hAnsi="Time"/>
        </w:rPr>
        <w:lastRenderedPageBreak/>
        <w:t>@Override</w:t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protected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DataTypeTok"/>
          <w:rFonts w:ascii="Time" w:eastAsia="宋体" w:hAnsi="Time"/>
        </w:rPr>
        <w:t>void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FunctionTok"/>
          <w:rFonts w:ascii="Time" w:eastAsia="宋体" w:hAnsi="Time"/>
        </w:rPr>
        <w:t>map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LongWritable key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NormalTok"/>
          <w:rFonts w:ascii="Time" w:eastAsia="宋体" w:hAnsi="Time"/>
        </w:rPr>
        <w:t xml:space="preserve"> value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Context</w:t>
      </w:r>
      <w:r w:rsidRPr="00E55984">
        <w:rPr>
          <w:rStyle w:val="NormalTok"/>
          <w:rFonts w:ascii="Time" w:eastAsia="宋体" w:hAnsi="Time"/>
        </w:rPr>
        <w:t xml:space="preserve"> context</w:t>
      </w:r>
      <w:r w:rsidRPr="00E55984">
        <w:rPr>
          <w:rStyle w:val="OperatorTok"/>
          <w:rFonts w:ascii="Time" w:eastAsia="宋体" w:hAnsi="Time"/>
        </w:rPr>
        <w:t>)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Style w:val="KeywordTok"/>
          <w:rFonts w:ascii="Time" w:eastAsia="宋体" w:hAnsi="Time"/>
        </w:rPr>
        <w:t>throws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IOException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InterruptedException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{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</w:t>
      </w:r>
      <w:r w:rsidRPr="00E55984">
        <w:rPr>
          <w:rStyle w:val="BuiltInTok"/>
          <w:rFonts w:ascii="Time" w:eastAsia="宋体" w:hAnsi="Time"/>
        </w:rPr>
        <w:t>String</w:t>
      </w:r>
      <w:r w:rsidRPr="00E55984">
        <w:rPr>
          <w:rStyle w:val="NormalTok"/>
          <w:rFonts w:ascii="Time" w:eastAsia="宋体" w:hAnsi="Time"/>
        </w:rPr>
        <w:t xml:space="preserve"> line </w:t>
      </w:r>
      <w:r w:rsidRPr="00E55984">
        <w:rPr>
          <w:rStyle w:val="OperatorTok"/>
          <w:rFonts w:ascii="Time" w:eastAsia="宋体" w:hAnsi="Time"/>
        </w:rPr>
        <w:t>=</w:t>
      </w:r>
      <w:r w:rsidRPr="00E55984">
        <w:rPr>
          <w:rStyle w:val="NormalTok"/>
          <w:rFonts w:ascii="Time" w:eastAsia="宋体" w:hAnsi="Time"/>
        </w:rPr>
        <w:t xml:space="preserve"> value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toString</w:t>
      </w:r>
      <w:r w:rsidRPr="00E55984">
        <w:rPr>
          <w:rStyle w:val="OperatorTok"/>
          <w:rFonts w:ascii="Time" w:eastAsia="宋体" w:hAnsi="Time"/>
        </w:rPr>
        <w:t>().</w:t>
      </w:r>
      <w:r w:rsidRPr="00E55984">
        <w:rPr>
          <w:rStyle w:val="FunctionTok"/>
          <w:rFonts w:ascii="Time" w:eastAsia="宋体" w:hAnsi="Time"/>
        </w:rPr>
        <w:t>trim</w:t>
      </w:r>
      <w:r w:rsidRPr="00E55984">
        <w:rPr>
          <w:rStyle w:val="OperatorTok"/>
          <w:rFonts w:ascii="Time" w:eastAsia="宋体" w:hAnsi="Time"/>
        </w:rPr>
        <w:t>();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</w:t>
      </w:r>
      <w:r w:rsidRPr="00E55984">
        <w:rPr>
          <w:rStyle w:val="ControlFlowTok"/>
          <w:rFonts w:ascii="Time" w:eastAsia="宋体" w:hAnsi="Time"/>
        </w:rPr>
        <w:t>if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line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isEmpty</w:t>
      </w:r>
      <w:r w:rsidRPr="00E55984">
        <w:rPr>
          <w:rStyle w:val="OperatorTok"/>
          <w:rFonts w:ascii="Time" w:eastAsia="宋体" w:hAnsi="Time"/>
        </w:rPr>
        <w:t>()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||</w:t>
      </w:r>
      <w:r w:rsidRPr="00E55984">
        <w:rPr>
          <w:rStyle w:val="NormalTok"/>
          <w:rFonts w:ascii="Time" w:eastAsia="宋体" w:hAnsi="Time"/>
        </w:rPr>
        <w:t xml:space="preserve"> line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startsWith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StringTok"/>
          <w:rFonts w:ascii="Time" w:eastAsia="宋体" w:hAnsi="Time"/>
        </w:rPr>
        <w:t>"child"</w:t>
      </w:r>
      <w:r w:rsidRPr="00E55984">
        <w:rPr>
          <w:rStyle w:val="OperatorTok"/>
          <w:rFonts w:ascii="Time" w:eastAsia="宋体" w:hAnsi="Time"/>
        </w:rPr>
        <w:t>))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ntrolFlowTok"/>
          <w:rFonts w:ascii="Time" w:eastAsia="宋体" w:hAnsi="Time"/>
        </w:rPr>
        <w:t>return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</w:t>
      </w:r>
      <w:r w:rsidRPr="00E55984">
        <w:rPr>
          <w:rStyle w:val="BuiltInTok"/>
          <w:rFonts w:ascii="Time" w:eastAsia="宋体" w:hAnsi="Time"/>
        </w:rPr>
        <w:t>String</w:t>
      </w:r>
      <w:r w:rsidRPr="00E55984">
        <w:rPr>
          <w:rStyle w:val="OperatorTok"/>
          <w:rFonts w:ascii="Time" w:eastAsia="宋体" w:hAnsi="Time"/>
        </w:rPr>
        <w:t>[]</w:t>
      </w:r>
      <w:r w:rsidRPr="00E55984">
        <w:rPr>
          <w:rStyle w:val="NormalTok"/>
          <w:rFonts w:ascii="Time" w:eastAsia="宋体" w:hAnsi="Time"/>
        </w:rPr>
        <w:t xml:space="preserve"> parts </w:t>
      </w:r>
      <w:r w:rsidRPr="00E55984">
        <w:rPr>
          <w:rStyle w:val="OperatorTok"/>
          <w:rFonts w:ascii="Time" w:eastAsia="宋体" w:hAnsi="Time"/>
        </w:rPr>
        <w:t>=</w:t>
      </w:r>
      <w:r w:rsidRPr="00E55984">
        <w:rPr>
          <w:rStyle w:val="NormalTok"/>
          <w:rFonts w:ascii="Time" w:eastAsia="宋体" w:hAnsi="Time"/>
        </w:rPr>
        <w:t xml:space="preserve"> line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split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StringTok"/>
          <w:rFonts w:ascii="Time" w:eastAsia="宋体" w:hAnsi="Time"/>
        </w:rPr>
        <w:t>"</w:t>
      </w:r>
      <w:r w:rsidRPr="00E55984">
        <w:rPr>
          <w:rStyle w:val="SpecialCharTok"/>
          <w:rFonts w:ascii="Time" w:eastAsia="宋体" w:hAnsi="Time"/>
        </w:rPr>
        <w:t>\\</w:t>
      </w:r>
      <w:r w:rsidRPr="00E55984">
        <w:rPr>
          <w:rStyle w:val="StringTok"/>
          <w:rFonts w:ascii="Time" w:eastAsia="宋体" w:hAnsi="Time"/>
        </w:rPr>
        <w:t>s+"</w:t>
      </w:r>
      <w:r w:rsidRPr="00E55984">
        <w:rPr>
          <w:rStyle w:val="OperatorTok"/>
          <w:rFonts w:ascii="Time" w:eastAsia="宋体" w:hAnsi="Time"/>
        </w:rPr>
        <w:t>);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</w:t>
      </w:r>
      <w:r w:rsidRPr="00E55984">
        <w:rPr>
          <w:rStyle w:val="ControlFlowTok"/>
          <w:rFonts w:ascii="Time" w:eastAsia="宋体" w:hAnsi="Time"/>
        </w:rPr>
        <w:t>if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parts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length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==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DecValTok"/>
          <w:rFonts w:ascii="Time" w:eastAsia="宋体" w:hAnsi="Time"/>
        </w:rPr>
        <w:t>2</w:t>
      </w:r>
      <w:r w:rsidRPr="00E55984">
        <w:rPr>
          <w:rStyle w:val="OperatorTok"/>
          <w:rFonts w:ascii="Time" w:eastAsia="宋体" w:hAnsi="Time"/>
        </w:rPr>
        <w:t>)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{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Style w:val="BuiltInTok"/>
          <w:rFonts w:ascii="Time" w:eastAsia="宋体" w:hAnsi="Time"/>
        </w:rPr>
        <w:t>String</w:t>
      </w:r>
      <w:r w:rsidRPr="00E55984">
        <w:rPr>
          <w:rStyle w:val="NormalTok"/>
          <w:rFonts w:ascii="Time" w:eastAsia="宋体" w:hAnsi="Time"/>
        </w:rPr>
        <w:t xml:space="preserve"> child </w:t>
      </w:r>
      <w:r w:rsidRPr="00E55984">
        <w:rPr>
          <w:rStyle w:val="OperatorTok"/>
          <w:rFonts w:ascii="Time" w:eastAsia="宋体" w:hAnsi="Time"/>
        </w:rPr>
        <w:t>=</w:t>
      </w:r>
      <w:r w:rsidRPr="00E55984">
        <w:rPr>
          <w:rStyle w:val="NormalTok"/>
          <w:rFonts w:ascii="Time" w:eastAsia="宋体" w:hAnsi="Time"/>
        </w:rPr>
        <w:t xml:space="preserve"> parts</w:t>
      </w:r>
      <w:r w:rsidRPr="00E55984">
        <w:rPr>
          <w:rStyle w:val="OperatorTok"/>
          <w:rFonts w:ascii="Time" w:eastAsia="宋体" w:hAnsi="Time"/>
        </w:rPr>
        <w:t>[</w:t>
      </w:r>
      <w:r w:rsidRPr="00E55984">
        <w:rPr>
          <w:rStyle w:val="DecValTok"/>
          <w:rFonts w:ascii="Time" w:eastAsia="宋体" w:hAnsi="Time"/>
        </w:rPr>
        <w:t>0</w:t>
      </w:r>
      <w:r w:rsidRPr="00E55984">
        <w:rPr>
          <w:rStyle w:val="OperatorTok"/>
          <w:rFonts w:ascii="Time" w:eastAsia="宋体" w:hAnsi="Time"/>
        </w:rPr>
        <w:t>];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Style w:val="BuiltInTok"/>
          <w:rFonts w:ascii="Time" w:eastAsia="宋体" w:hAnsi="Time"/>
        </w:rPr>
        <w:t>String</w:t>
      </w:r>
      <w:r w:rsidRPr="00E55984">
        <w:rPr>
          <w:rStyle w:val="NormalTok"/>
          <w:rFonts w:ascii="Time" w:eastAsia="宋体" w:hAnsi="Time"/>
        </w:rPr>
        <w:t xml:space="preserve"> parent </w:t>
      </w:r>
      <w:r w:rsidRPr="00E55984">
        <w:rPr>
          <w:rStyle w:val="OperatorTok"/>
          <w:rFonts w:ascii="Time" w:eastAsia="宋体" w:hAnsi="Time"/>
        </w:rPr>
        <w:t>=</w:t>
      </w:r>
      <w:r w:rsidRPr="00E55984">
        <w:rPr>
          <w:rStyle w:val="NormalTok"/>
          <w:rFonts w:ascii="Time" w:eastAsia="宋体" w:hAnsi="Time"/>
        </w:rPr>
        <w:t xml:space="preserve"> parts</w:t>
      </w:r>
      <w:r w:rsidRPr="00E55984">
        <w:rPr>
          <w:rStyle w:val="OperatorTok"/>
          <w:rFonts w:ascii="Time" w:eastAsia="宋体" w:hAnsi="Time"/>
        </w:rPr>
        <w:t>[</w:t>
      </w:r>
      <w:r w:rsidRPr="00E55984">
        <w:rPr>
          <w:rStyle w:val="DecValTok"/>
          <w:rFonts w:ascii="Time" w:eastAsia="宋体" w:hAnsi="Time"/>
        </w:rPr>
        <w:t>1</w:t>
      </w:r>
      <w:r w:rsidRPr="00E55984">
        <w:rPr>
          <w:rStyle w:val="OperatorTok"/>
          <w:rFonts w:ascii="Time" w:eastAsia="宋体" w:hAnsi="Time"/>
        </w:rPr>
        <w:t>];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context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write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KeywordTok"/>
          <w:rFonts w:ascii="Time" w:eastAsia="宋体" w:hAnsi="Time"/>
        </w:rPr>
        <w:t>new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parent</w:t>
      </w:r>
      <w:r w:rsidRPr="00E55984">
        <w:rPr>
          <w:rStyle w:val="OperatorTok"/>
          <w:rFonts w:ascii="Time" w:eastAsia="宋体" w:hAnsi="Time"/>
        </w:rPr>
        <w:t>),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KeywordTok"/>
          <w:rFonts w:ascii="Time" w:eastAsia="宋体" w:hAnsi="Time"/>
        </w:rPr>
        <w:t>new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StringTok"/>
          <w:rFonts w:ascii="Time" w:eastAsia="宋体" w:hAnsi="Time"/>
        </w:rPr>
        <w:t>"P-"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+</w:t>
      </w:r>
      <w:r w:rsidRPr="00E55984">
        <w:rPr>
          <w:rStyle w:val="NormalTok"/>
          <w:rFonts w:ascii="Time" w:eastAsia="宋体" w:hAnsi="Time"/>
        </w:rPr>
        <w:t xml:space="preserve"> child</w:t>
      </w:r>
      <w:r w:rsidRPr="00E55984">
        <w:rPr>
          <w:rStyle w:val="OperatorTok"/>
          <w:rFonts w:ascii="Time" w:eastAsia="宋体" w:hAnsi="Time"/>
        </w:rPr>
        <w:t>));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context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write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KeywordTok"/>
          <w:rFonts w:ascii="Time" w:eastAsia="宋体" w:hAnsi="Time"/>
        </w:rPr>
        <w:t>new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child</w:t>
      </w:r>
      <w:r w:rsidRPr="00E55984">
        <w:rPr>
          <w:rStyle w:val="OperatorTok"/>
          <w:rFonts w:ascii="Time" w:eastAsia="宋体" w:hAnsi="Time"/>
        </w:rPr>
        <w:t>),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KeywordTok"/>
          <w:rFonts w:ascii="Time" w:eastAsia="宋体" w:hAnsi="Time"/>
        </w:rPr>
        <w:t>new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StringTok"/>
          <w:rFonts w:ascii="Time" w:eastAsia="宋体" w:hAnsi="Time"/>
        </w:rPr>
        <w:t>"C-"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+</w:t>
      </w:r>
      <w:r w:rsidRPr="00E55984">
        <w:rPr>
          <w:rStyle w:val="NormalTok"/>
          <w:rFonts w:ascii="Time" w:eastAsia="宋体" w:hAnsi="Time"/>
        </w:rPr>
        <w:t xml:space="preserve"> parent</w:t>
      </w:r>
      <w:r w:rsidRPr="00E55984">
        <w:rPr>
          <w:rStyle w:val="OperatorTok"/>
          <w:rFonts w:ascii="Time" w:eastAsia="宋体" w:hAnsi="Time"/>
        </w:rPr>
        <w:t>));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</w:t>
      </w:r>
      <w:r w:rsidRPr="00E55984">
        <w:rPr>
          <w:rStyle w:val="OperatorTok"/>
          <w:rFonts w:ascii="Time" w:eastAsia="宋体" w:hAnsi="Time"/>
        </w:rPr>
        <w:t>}</w:t>
      </w:r>
      <w:r w:rsidRPr="00E55984">
        <w:rPr>
          <w:rFonts w:ascii="Time" w:eastAsia="宋体" w:hAnsi="Time"/>
        </w:rPr>
        <w:br/>
      </w:r>
      <w:r w:rsidRPr="00E55984">
        <w:rPr>
          <w:rStyle w:val="OperatorTok"/>
          <w:rFonts w:ascii="Time" w:eastAsia="宋体" w:hAnsi="Time"/>
        </w:rPr>
        <w:t>}</w:t>
      </w:r>
    </w:p>
    <w:p w14:paraId="11093146" w14:textId="77777777" w:rsidR="006C4D80" w:rsidRPr="00E55984" w:rsidRDefault="006C4D80" w:rsidP="006C4D80">
      <w:pPr>
        <w:pStyle w:val="FirstParagraph"/>
        <w:rPr>
          <w:rFonts w:ascii="Time" w:eastAsia="宋体" w:hAnsi="Time"/>
        </w:rPr>
      </w:pPr>
      <w:r w:rsidRPr="00E55984">
        <w:rPr>
          <w:rFonts w:ascii="Segoe UI Emoji" w:eastAsia="宋体" w:hAnsi="Segoe UI Emoji" w:cs="Segoe UI Emoji"/>
        </w:rPr>
        <w:t>🔹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 w:hint="eastAsia"/>
          <w:b/>
          <w:bCs/>
        </w:rPr>
        <w:t>逻辑说明：</w:t>
      </w:r>
      <w:r w:rsidRPr="00E55984">
        <w:rPr>
          <w:rFonts w:ascii="Time" w:eastAsia="宋体" w:hAnsi="Time"/>
        </w:rPr>
        <w:br/>
        <w:t xml:space="preserve"> Mapper </w:t>
      </w:r>
      <w:r w:rsidRPr="00E55984">
        <w:rPr>
          <w:rFonts w:ascii="Time" w:eastAsia="宋体" w:hAnsi="Time" w:hint="eastAsia"/>
        </w:rPr>
        <w:t>对每一对</w:t>
      </w:r>
      <w:r w:rsidRPr="00E55984">
        <w:rPr>
          <w:rFonts w:ascii="Time" w:eastAsia="宋体" w:hAnsi="Time"/>
        </w:rPr>
        <w:t xml:space="preserve"> child-parent </w:t>
      </w:r>
      <w:r w:rsidRPr="00E55984">
        <w:rPr>
          <w:rFonts w:ascii="Time" w:eastAsia="宋体" w:hAnsi="Time" w:hint="eastAsia"/>
        </w:rPr>
        <w:t>关系生成两条记录：</w:t>
      </w:r>
    </w:p>
    <w:p w14:paraId="28B3FECE" w14:textId="77777777" w:rsidR="006C4D80" w:rsidRPr="00E55984" w:rsidRDefault="006C4D80" w:rsidP="006C4D80">
      <w:pPr>
        <w:numPr>
          <w:ilvl w:val="0"/>
          <w:numId w:val="1"/>
        </w:numPr>
        <w:spacing w:before="0" w:line="240" w:lineRule="auto"/>
        <w:rPr>
          <w:rFonts w:ascii="Time" w:eastAsia="宋体" w:hAnsi="Time"/>
        </w:rPr>
      </w:pPr>
      <w:r w:rsidRPr="00E55984">
        <w:rPr>
          <w:rStyle w:val="VerbatimChar"/>
          <w:rFonts w:ascii="Time" w:eastAsia="宋体" w:hAnsi="Time"/>
        </w:rPr>
        <w:t>(parent, "P-child")</w:t>
      </w:r>
      <w:r w:rsidRPr="00E55984">
        <w:rPr>
          <w:rFonts w:ascii="Time" w:eastAsia="宋体" w:hAnsi="Time" w:hint="eastAsia"/>
        </w:rPr>
        <w:t>：说明该</w:t>
      </w:r>
      <w:r w:rsidRPr="00E55984">
        <w:rPr>
          <w:rFonts w:ascii="Time" w:eastAsia="宋体" w:hAnsi="Time"/>
        </w:rPr>
        <w:t xml:space="preserve"> parent </w:t>
      </w:r>
      <w:r w:rsidRPr="00E55984">
        <w:rPr>
          <w:rFonts w:ascii="Time" w:eastAsia="宋体" w:hAnsi="Time" w:hint="eastAsia"/>
        </w:rPr>
        <w:t>有一个孩子。</w:t>
      </w:r>
    </w:p>
    <w:p w14:paraId="1C42FD67" w14:textId="77777777" w:rsidR="006C4D80" w:rsidRPr="00E55984" w:rsidRDefault="006C4D80" w:rsidP="006C4D80">
      <w:pPr>
        <w:numPr>
          <w:ilvl w:val="0"/>
          <w:numId w:val="1"/>
        </w:numPr>
        <w:spacing w:before="0" w:line="240" w:lineRule="auto"/>
        <w:rPr>
          <w:rFonts w:ascii="Time" w:eastAsia="宋体" w:hAnsi="Time"/>
        </w:rPr>
      </w:pPr>
      <w:r w:rsidRPr="00E55984">
        <w:rPr>
          <w:rStyle w:val="VerbatimChar"/>
          <w:rFonts w:ascii="Time" w:eastAsia="宋体" w:hAnsi="Time"/>
        </w:rPr>
        <w:t>(child, "C-parent")</w:t>
      </w:r>
      <w:r w:rsidRPr="00E55984">
        <w:rPr>
          <w:rFonts w:ascii="Time" w:eastAsia="宋体" w:hAnsi="Time" w:hint="eastAsia"/>
        </w:rPr>
        <w:t>：说明该</w:t>
      </w:r>
      <w:r w:rsidRPr="00E55984">
        <w:rPr>
          <w:rFonts w:ascii="Time" w:eastAsia="宋体" w:hAnsi="Time"/>
        </w:rPr>
        <w:t xml:space="preserve"> child </w:t>
      </w:r>
      <w:r w:rsidRPr="00E55984">
        <w:rPr>
          <w:rFonts w:ascii="Time" w:eastAsia="宋体" w:hAnsi="Time" w:hint="eastAsia"/>
        </w:rPr>
        <w:t>有一个父母。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 w:hint="eastAsia"/>
        </w:rPr>
        <w:t>这样</w:t>
      </w:r>
      <w:r w:rsidRPr="00E55984">
        <w:rPr>
          <w:rFonts w:ascii="Time" w:eastAsia="宋体" w:hAnsi="Time"/>
        </w:rPr>
        <w:t xml:space="preserve"> Reducer </w:t>
      </w:r>
      <w:r w:rsidRPr="00E55984">
        <w:rPr>
          <w:rFonts w:ascii="Time" w:eastAsia="宋体" w:hAnsi="Time" w:hint="eastAsia"/>
        </w:rPr>
        <w:t>就能通过聚合同一个</w:t>
      </w:r>
      <w:r w:rsidRPr="00E55984">
        <w:rPr>
          <w:rFonts w:ascii="Time" w:eastAsia="宋体" w:hAnsi="Time"/>
        </w:rPr>
        <w:t xml:space="preserve"> Key </w:t>
      </w:r>
      <w:r w:rsidRPr="00E55984">
        <w:rPr>
          <w:rFonts w:ascii="Time" w:eastAsia="宋体" w:hAnsi="Time" w:hint="eastAsia"/>
        </w:rPr>
        <w:t>的</w:t>
      </w:r>
      <w:r w:rsidRPr="00E55984">
        <w:rPr>
          <w:rFonts w:ascii="Time" w:eastAsia="宋体" w:hAnsi="Time"/>
        </w:rPr>
        <w:t xml:space="preserve"> P </w:t>
      </w:r>
      <w:r w:rsidRPr="00E55984">
        <w:rPr>
          <w:rFonts w:ascii="Time" w:eastAsia="宋体" w:hAnsi="Time" w:hint="eastAsia"/>
        </w:rPr>
        <w:t>与</w:t>
      </w:r>
      <w:r w:rsidRPr="00E55984">
        <w:rPr>
          <w:rFonts w:ascii="Time" w:eastAsia="宋体" w:hAnsi="Time"/>
        </w:rPr>
        <w:t xml:space="preserve"> C </w:t>
      </w:r>
      <w:r w:rsidRPr="00E55984">
        <w:rPr>
          <w:rFonts w:ascii="Time" w:eastAsia="宋体" w:hAnsi="Time" w:hint="eastAsia"/>
        </w:rPr>
        <w:t>信息推导出祖孙关系。</w:t>
      </w:r>
    </w:p>
    <w:p w14:paraId="42F1E846" w14:textId="77777777" w:rsidR="0091201F" w:rsidRPr="00E55984" w:rsidRDefault="0091201F" w:rsidP="0091201F">
      <w:pPr>
        <w:rPr>
          <w:rFonts w:ascii="Time" w:eastAsia="宋体" w:hAnsi="Time" w:hint="eastAsia"/>
        </w:rPr>
      </w:pPr>
    </w:p>
    <w:p w14:paraId="556895E7" w14:textId="77777777" w:rsidR="0091201F" w:rsidRPr="00E55984" w:rsidRDefault="0091201F" w:rsidP="002D385A">
      <w:pPr>
        <w:rPr>
          <w:rFonts w:ascii="Time" w:eastAsia="宋体" w:hAnsi="Time" w:hint="eastAsia"/>
        </w:rPr>
      </w:pPr>
      <w:r w:rsidRPr="00E55984">
        <w:rPr>
          <w:rFonts w:ascii="Time" w:eastAsia="宋体" w:hAnsi="Time"/>
        </w:rPr>
        <w:t>2</w:t>
      </w:r>
      <w:r w:rsidRPr="00E55984">
        <w:rPr>
          <w:rFonts w:ascii="Time" w:eastAsia="宋体" w:hAnsi="Time" w:hint="eastAsia"/>
        </w:rPr>
        <w:t>）写出</w:t>
      </w:r>
      <w:r w:rsidRPr="00E55984">
        <w:rPr>
          <w:rFonts w:ascii="Time" w:eastAsia="宋体" w:hAnsi="Time" w:hint="eastAsia"/>
        </w:rPr>
        <w:t>reduce</w:t>
      </w:r>
      <w:r w:rsidRPr="00E55984">
        <w:rPr>
          <w:rFonts w:ascii="Time" w:eastAsia="宋体" w:hAnsi="Time" w:hint="eastAsia"/>
        </w:rPr>
        <w:t>的输入</w:t>
      </w:r>
      <w:r w:rsidRPr="00E55984">
        <w:rPr>
          <w:rFonts w:ascii="Time" w:eastAsia="宋体" w:hAnsi="Time" w:hint="eastAsia"/>
        </w:rPr>
        <w:t>key</w:t>
      </w:r>
      <w:r w:rsidRPr="00E55984">
        <w:rPr>
          <w:rFonts w:ascii="Time" w:eastAsia="宋体" w:hAnsi="Time" w:hint="eastAsia"/>
        </w:rPr>
        <w:t>、输入</w:t>
      </w:r>
      <w:r w:rsidRPr="00E55984">
        <w:rPr>
          <w:rFonts w:ascii="Time" w:eastAsia="宋体" w:hAnsi="Time" w:hint="eastAsia"/>
        </w:rPr>
        <w:t>value</w:t>
      </w:r>
      <w:r w:rsidRPr="00E55984">
        <w:rPr>
          <w:rFonts w:ascii="Time" w:eastAsia="宋体" w:hAnsi="Time" w:hint="eastAsia"/>
        </w:rPr>
        <w:t>、输出</w:t>
      </w:r>
      <w:r w:rsidRPr="00E55984">
        <w:rPr>
          <w:rFonts w:ascii="Time" w:eastAsia="宋体" w:hAnsi="Time" w:hint="eastAsia"/>
        </w:rPr>
        <w:t>key</w:t>
      </w:r>
      <w:r w:rsidRPr="00E55984">
        <w:rPr>
          <w:rFonts w:ascii="Time" w:eastAsia="宋体" w:hAnsi="Time" w:hint="eastAsia"/>
        </w:rPr>
        <w:t>、输出</w:t>
      </w:r>
      <w:r w:rsidRPr="00E55984">
        <w:rPr>
          <w:rFonts w:ascii="Time" w:eastAsia="宋体" w:hAnsi="Time" w:hint="eastAsia"/>
        </w:rPr>
        <w:t>value</w:t>
      </w:r>
      <w:r w:rsidRPr="00E55984">
        <w:rPr>
          <w:rFonts w:ascii="Time" w:eastAsia="宋体" w:hAnsi="Time" w:hint="eastAsia"/>
        </w:rPr>
        <w:t>的样例及数据类型。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8"/>
        <w:gridCol w:w="1618"/>
        <w:gridCol w:w="2953"/>
        <w:gridCol w:w="2547"/>
      </w:tblGrid>
      <w:tr w:rsidR="006C4D80" w:rsidRPr="00E55984" w14:paraId="4C53630C" w14:textId="77777777" w:rsidTr="004E6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14:paraId="1A35E20C" w14:textId="77777777" w:rsidR="006C4D80" w:rsidRPr="00E55984" w:rsidRDefault="006C4D80" w:rsidP="004E6FF2">
            <w:pPr>
              <w:pStyle w:val="Compact"/>
              <w:jc w:val="center"/>
              <w:rPr>
                <w:rFonts w:ascii="Time" w:eastAsia="宋体" w:hAnsi="Time"/>
                <w:b/>
                <w:bCs/>
                <w:sz w:val="28"/>
              </w:rPr>
            </w:pPr>
            <w:r w:rsidRPr="00E55984">
              <w:rPr>
                <w:rFonts w:ascii="Time" w:eastAsia="宋体" w:hAnsi="Time" w:hint="eastAsia"/>
                <w:b/>
                <w:bCs/>
                <w:sz w:val="28"/>
              </w:rPr>
              <w:t>名称</w:t>
            </w:r>
          </w:p>
        </w:tc>
        <w:tc>
          <w:tcPr>
            <w:tcW w:w="0" w:type="auto"/>
            <w:vAlign w:val="center"/>
          </w:tcPr>
          <w:p w14:paraId="202D963E" w14:textId="77777777" w:rsidR="006C4D80" w:rsidRPr="00E55984" w:rsidRDefault="006C4D80" w:rsidP="004E6FF2">
            <w:pPr>
              <w:pStyle w:val="Compact"/>
              <w:jc w:val="center"/>
              <w:rPr>
                <w:rFonts w:ascii="Time" w:eastAsia="宋体" w:hAnsi="Time"/>
                <w:b/>
                <w:bCs/>
                <w:sz w:val="28"/>
              </w:rPr>
            </w:pPr>
            <w:r w:rsidRPr="00E55984">
              <w:rPr>
                <w:rFonts w:ascii="Time" w:eastAsia="宋体" w:hAnsi="Time" w:hint="eastAsia"/>
                <w:b/>
                <w:bCs/>
                <w:sz w:val="28"/>
              </w:rPr>
              <w:t>数据类型</w:t>
            </w:r>
          </w:p>
        </w:tc>
        <w:tc>
          <w:tcPr>
            <w:tcW w:w="0" w:type="auto"/>
            <w:vAlign w:val="center"/>
          </w:tcPr>
          <w:p w14:paraId="0FE97EA0" w14:textId="77777777" w:rsidR="006C4D80" w:rsidRPr="00E55984" w:rsidRDefault="006C4D80" w:rsidP="004E6FF2">
            <w:pPr>
              <w:pStyle w:val="Compact"/>
              <w:jc w:val="center"/>
              <w:rPr>
                <w:rFonts w:ascii="Time" w:eastAsia="宋体" w:hAnsi="Time"/>
                <w:b/>
                <w:bCs/>
                <w:sz w:val="28"/>
              </w:rPr>
            </w:pPr>
            <w:r w:rsidRPr="00E55984">
              <w:rPr>
                <w:rFonts w:ascii="Time" w:eastAsia="宋体" w:hAnsi="Time" w:hint="eastAsia"/>
                <w:b/>
                <w:bCs/>
                <w:sz w:val="28"/>
              </w:rPr>
              <w:t>样例</w:t>
            </w:r>
          </w:p>
        </w:tc>
        <w:tc>
          <w:tcPr>
            <w:tcW w:w="0" w:type="auto"/>
            <w:vAlign w:val="center"/>
          </w:tcPr>
          <w:p w14:paraId="0BAB7926" w14:textId="77777777" w:rsidR="006C4D80" w:rsidRPr="00E55984" w:rsidRDefault="006C4D80" w:rsidP="004E6FF2">
            <w:pPr>
              <w:pStyle w:val="Compact"/>
              <w:jc w:val="center"/>
              <w:rPr>
                <w:rFonts w:ascii="Time" w:eastAsia="宋体" w:hAnsi="Time"/>
                <w:b/>
                <w:bCs/>
                <w:sz w:val="28"/>
              </w:rPr>
            </w:pPr>
            <w:r w:rsidRPr="00E55984">
              <w:rPr>
                <w:rFonts w:ascii="Time" w:eastAsia="宋体" w:hAnsi="Time" w:hint="eastAsia"/>
                <w:b/>
                <w:bCs/>
                <w:sz w:val="28"/>
              </w:rPr>
              <w:t>来源说明</w:t>
            </w:r>
          </w:p>
        </w:tc>
      </w:tr>
      <w:tr w:rsidR="006C4D80" w:rsidRPr="00E55984" w14:paraId="7882DD95" w14:textId="77777777" w:rsidTr="006C4D80">
        <w:tc>
          <w:tcPr>
            <w:tcW w:w="0" w:type="auto"/>
            <w:vAlign w:val="center"/>
          </w:tcPr>
          <w:p w14:paraId="360B9EB3" w14:textId="77777777" w:rsidR="006C4D80" w:rsidRPr="00E55984" w:rsidRDefault="006C4D80" w:rsidP="004E6FF2">
            <w:pPr>
              <w:pStyle w:val="Compact"/>
              <w:jc w:val="center"/>
              <w:rPr>
                <w:rFonts w:ascii="Time" w:eastAsia="宋体" w:hAnsi="Time"/>
                <w:b/>
                <w:bCs/>
                <w:szCs w:val="22"/>
              </w:rPr>
            </w:pPr>
            <w:r w:rsidRPr="00E55984">
              <w:rPr>
                <w:rFonts w:ascii="Time" w:eastAsia="宋体" w:hAnsi="Time" w:hint="eastAsia"/>
                <w:b/>
                <w:bCs/>
                <w:szCs w:val="22"/>
              </w:rPr>
              <w:t>输入</w:t>
            </w:r>
            <w:r w:rsidRPr="00E55984">
              <w:rPr>
                <w:rFonts w:ascii="Time" w:eastAsia="宋体" w:hAnsi="Time"/>
                <w:b/>
                <w:bCs/>
                <w:szCs w:val="22"/>
              </w:rPr>
              <w:t xml:space="preserve"> Key</w:t>
            </w:r>
          </w:p>
        </w:tc>
        <w:tc>
          <w:tcPr>
            <w:tcW w:w="0" w:type="auto"/>
            <w:vAlign w:val="center"/>
          </w:tcPr>
          <w:p w14:paraId="76D3FC9C" w14:textId="77777777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/>
              </w:rPr>
              <w:t>Text</w:t>
            </w:r>
          </w:p>
        </w:tc>
        <w:tc>
          <w:tcPr>
            <w:tcW w:w="0" w:type="auto"/>
            <w:vAlign w:val="center"/>
          </w:tcPr>
          <w:p w14:paraId="3D8EE6BB" w14:textId="77777777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/>
              </w:rPr>
              <w:t>"Lucy"</w:t>
            </w:r>
          </w:p>
        </w:tc>
        <w:tc>
          <w:tcPr>
            <w:tcW w:w="0" w:type="auto"/>
            <w:vAlign w:val="center"/>
          </w:tcPr>
          <w:p w14:paraId="2E3669BA" w14:textId="77777777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 w:hint="eastAsia"/>
              </w:rPr>
              <w:t>当前人物名</w:t>
            </w:r>
          </w:p>
        </w:tc>
      </w:tr>
      <w:tr w:rsidR="006C4D80" w:rsidRPr="00E55984" w14:paraId="451E6872" w14:textId="77777777" w:rsidTr="006C4D80">
        <w:tc>
          <w:tcPr>
            <w:tcW w:w="0" w:type="auto"/>
            <w:vAlign w:val="center"/>
          </w:tcPr>
          <w:p w14:paraId="4F7B953D" w14:textId="77777777" w:rsidR="006C4D80" w:rsidRPr="00E55984" w:rsidRDefault="006C4D80" w:rsidP="004E6FF2">
            <w:pPr>
              <w:pStyle w:val="Compact"/>
              <w:jc w:val="center"/>
              <w:rPr>
                <w:rFonts w:ascii="Time" w:eastAsia="宋体" w:hAnsi="Time"/>
                <w:b/>
                <w:bCs/>
                <w:szCs w:val="22"/>
              </w:rPr>
            </w:pPr>
            <w:r w:rsidRPr="00E55984">
              <w:rPr>
                <w:rFonts w:ascii="Time" w:eastAsia="宋体" w:hAnsi="Time" w:hint="eastAsia"/>
                <w:b/>
                <w:bCs/>
                <w:szCs w:val="22"/>
              </w:rPr>
              <w:t>输入</w:t>
            </w:r>
            <w:r w:rsidRPr="00E55984">
              <w:rPr>
                <w:rFonts w:ascii="Time" w:eastAsia="宋体" w:hAnsi="Time"/>
                <w:b/>
                <w:bCs/>
                <w:szCs w:val="22"/>
              </w:rPr>
              <w:t xml:space="preserve"> Value</w:t>
            </w:r>
          </w:p>
        </w:tc>
        <w:tc>
          <w:tcPr>
            <w:tcW w:w="0" w:type="auto"/>
            <w:vAlign w:val="center"/>
          </w:tcPr>
          <w:p w14:paraId="53192598" w14:textId="77777777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/>
              </w:rPr>
              <w:t>Iterable&lt;Text&gt;</w:t>
            </w:r>
          </w:p>
        </w:tc>
        <w:tc>
          <w:tcPr>
            <w:tcW w:w="0" w:type="auto"/>
            <w:vAlign w:val="center"/>
          </w:tcPr>
          <w:p w14:paraId="06C4094C" w14:textId="77777777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/>
              </w:rPr>
              <w:t>["P-Steven", "P-Jone", "C-Mary", "C-Frank"]</w:t>
            </w:r>
          </w:p>
        </w:tc>
        <w:tc>
          <w:tcPr>
            <w:tcW w:w="0" w:type="auto"/>
            <w:vAlign w:val="center"/>
          </w:tcPr>
          <w:p w14:paraId="29A54A41" w14:textId="77777777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 w:hint="eastAsia"/>
              </w:rPr>
              <w:t>同时包含该人孩子与父母信息</w:t>
            </w:r>
          </w:p>
        </w:tc>
      </w:tr>
      <w:tr w:rsidR="006C4D80" w:rsidRPr="00E55984" w14:paraId="09EE41A3" w14:textId="77777777" w:rsidTr="006C4D80">
        <w:tc>
          <w:tcPr>
            <w:tcW w:w="0" w:type="auto"/>
            <w:vAlign w:val="center"/>
          </w:tcPr>
          <w:p w14:paraId="3A99A62C" w14:textId="77777777" w:rsidR="006C4D80" w:rsidRPr="00E55984" w:rsidRDefault="006C4D80" w:rsidP="004E6FF2">
            <w:pPr>
              <w:pStyle w:val="Compact"/>
              <w:jc w:val="center"/>
              <w:rPr>
                <w:rFonts w:ascii="Time" w:eastAsia="宋体" w:hAnsi="Time"/>
                <w:b/>
                <w:bCs/>
                <w:szCs w:val="22"/>
              </w:rPr>
            </w:pPr>
            <w:r w:rsidRPr="00E55984">
              <w:rPr>
                <w:rFonts w:ascii="Time" w:eastAsia="宋体" w:hAnsi="Time" w:hint="eastAsia"/>
                <w:b/>
                <w:bCs/>
                <w:szCs w:val="22"/>
              </w:rPr>
              <w:t>输出</w:t>
            </w:r>
            <w:r w:rsidRPr="00E55984">
              <w:rPr>
                <w:rFonts w:ascii="Time" w:eastAsia="宋体" w:hAnsi="Time"/>
                <w:b/>
                <w:bCs/>
                <w:szCs w:val="22"/>
              </w:rPr>
              <w:t xml:space="preserve"> Key</w:t>
            </w:r>
          </w:p>
        </w:tc>
        <w:tc>
          <w:tcPr>
            <w:tcW w:w="0" w:type="auto"/>
            <w:vAlign w:val="center"/>
          </w:tcPr>
          <w:p w14:paraId="3388A7C6" w14:textId="77777777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/>
              </w:rPr>
              <w:t>Text</w:t>
            </w:r>
          </w:p>
        </w:tc>
        <w:tc>
          <w:tcPr>
            <w:tcW w:w="0" w:type="auto"/>
            <w:vAlign w:val="center"/>
          </w:tcPr>
          <w:p w14:paraId="1C991CD7" w14:textId="77777777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/>
              </w:rPr>
              <w:t>"Steven"</w:t>
            </w:r>
            <w:r w:rsidRPr="00E55984">
              <w:rPr>
                <w:rStyle w:val="VerbatimChar"/>
                <w:rFonts w:ascii="Time" w:eastAsia="宋体" w:hAnsi="Time"/>
              </w:rPr>
              <w:t>、</w:t>
            </w:r>
            <w:r w:rsidRPr="00E55984">
              <w:rPr>
                <w:rStyle w:val="VerbatimChar"/>
                <w:rFonts w:ascii="Time" w:eastAsia="宋体" w:hAnsi="Time"/>
              </w:rPr>
              <w:t>"Jone"</w:t>
            </w:r>
          </w:p>
        </w:tc>
        <w:tc>
          <w:tcPr>
            <w:tcW w:w="0" w:type="auto"/>
            <w:vAlign w:val="center"/>
          </w:tcPr>
          <w:p w14:paraId="38F429A4" w14:textId="77777777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 w:hint="eastAsia"/>
              </w:rPr>
              <w:t>孙辈（</w:t>
            </w:r>
            <w:r w:rsidRPr="00E55984">
              <w:rPr>
                <w:rStyle w:val="VerbatimChar"/>
                <w:rFonts w:ascii="Time" w:eastAsia="宋体" w:hAnsi="Time" w:hint="eastAsia"/>
              </w:rPr>
              <w:t>grandchild</w:t>
            </w:r>
            <w:r w:rsidRPr="00E55984">
              <w:rPr>
                <w:rStyle w:val="VerbatimChar"/>
                <w:rFonts w:ascii="Time" w:eastAsia="宋体" w:hAnsi="Time" w:hint="eastAsia"/>
              </w:rPr>
              <w:t>）</w:t>
            </w:r>
          </w:p>
        </w:tc>
      </w:tr>
      <w:tr w:rsidR="006C4D80" w:rsidRPr="00E55984" w14:paraId="69C44B05" w14:textId="77777777" w:rsidTr="006C4D80">
        <w:tc>
          <w:tcPr>
            <w:tcW w:w="0" w:type="auto"/>
            <w:vAlign w:val="center"/>
          </w:tcPr>
          <w:p w14:paraId="1458C184" w14:textId="77777777" w:rsidR="006C4D80" w:rsidRPr="00E55984" w:rsidRDefault="006C4D80" w:rsidP="004E6FF2">
            <w:pPr>
              <w:pStyle w:val="Compact"/>
              <w:jc w:val="center"/>
              <w:rPr>
                <w:rFonts w:ascii="Time" w:eastAsia="宋体" w:hAnsi="Time"/>
                <w:b/>
                <w:bCs/>
                <w:szCs w:val="22"/>
              </w:rPr>
            </w:pPr>
            <w:r w:rsidRPr="00E55984">
              <w:rPr>
                <w:rFonts w:ascii="Time" w:eastAsia="宋体" w:hAnsi="Time" w:hint="eastAsia"/>
                <w:b/>
                <w:bCs/>
                <w:szCs w:val="22"/>
              </w:rPr>
              <w:t>输出</w:t>
            </w:r>
            <w:r w:rsidRPr="00E55984">
              <w:rPr>
                <w:rFonts w:ascii="Time" w:eastAsia="宋体" w:hAnsi="Time"/>
                <w:b/>
                <w:bCs/>
                <w:szCs w:val="22"/>
              </w:rPr>
              <w:t xml:space="preserve"> Value</w:t>
            </w:r>
          </w:p>
        </w:tc>
        <w:tc>
          <w:tcPr>
            <w:tcW w:w="0" w:type="auto"/>
            <w:vAlign w:val="center"/>
          </w:tcPr>
          <w:p w14:paraId="2C049A61" w14:textId="77777777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/>
              </w:rPr>
              <w:t>Text</w:t>
            </w:r>
          </w:p>
        </w:tc>
        <w:tc>
          <w:tcPr>
            <w:tcW w:w="0" w:type="auto"/>
            <w:vAlign w:val="center"/>
          </w:tcPr>
          <w:p w14:paraId="47A34245" w14:textId="77777777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/>
              </w:rPr>
              <w:t>"Mary"</w:t>
            </w:r>
            <w:r w:rsidRPr="00E55984">
              <w:rPr>
                <w:rStyle w:val="VerbatimChar"/>
                <w:rFonts w:ascii="Time" w:eastAsia="宋体" w:hAnsi="Time"/>
              </w:rPr>
              <w:t>、</w:t>
            </w:r>
            <w:r w:rsidRPr="00E55984">
              <w:rPr>
                <w:rStyle w:val="VerbatimChar"/>
                <w:rFonts w:ascii="Time" w:eastAsia="宋体" w:hAnsi="Time"/>
              </w:rPr>
              <w:t>"Frank"</w:t>
            </w:r>
          </w:p>
        </w:tc>
        <w:tc>
          <w:tcPr>
            <w:tcW w:w="0" w:type="auto"/>
            <w:vAlign w:val="center"/>
          </w:tcPr>
          <w:p w14:paraId="5D323266" w14:textId="77777777" w:rsidR="006C4D80" w:rsidRPr="00E55984" w:rsidRDefault="006C4D80" w:rsidP="006C4D80">
            <w:pPr>
              <w:pStyle w:val="Compact"/>
              <w:jc w:val="center"/>
              <w:rPr>
                <w:rStyle w:val="VerbatimChar"/>
                <w:rFonts w:ascii="Time" w:eastAsia="宋体" w:hAnsi="Time"/>
              </w:rPr>
            </w:pPr>
            <w:r w:rsidRPr="00E55984">
              <w:rPr>
                <w:rStyle w:val="VerbatimChar"/>
                <w:rFonts w:ascii="Time" w:eastAsia="宋体" w:hAnsi="Time" w:hint="eastAsia"/>
              </w:rPr>
              <w:t>祖辈（</w:t>
            </w:r>
            <w:r w:rsidRPr="00E55984">
              <w:rPr>
                <w:rStyle w:val="VerbatimChar"/>
                <w:rFonts w:ascii="Time" w:eastAsia="宋体" w:hAnsi="Time" w:hint="eastAsia"/>
              </w:rPr>
              <w:t>grandparent</w:t>
            </w:r>
            <w:r w:rsidRPr="00E55984">
              <w:rPr>
                <w:rStyle w:val="VerbatimChar"/>
                <w:rFonts w:ascii="Time" w:eastAsia="宋体" w:hAnsi="Time" w:hint="eastAsia"/>
              </w:rPr>
              <w:t>）</w:t>
            </w:r>
          </w:p>
        </w:tc>
      </w:tr>
    </w:tbl>
    <w:p w14:paraId="71F02741" w14:textId="77777777" w:rsidR="006C4D80" w:rsidRPr="00E55984" w:rsidRDefault="006C4D80" w:rsidP="006C4D80">
      <w:pPr>
        <w:pStyle w:val="a0"/>
        <w:rPr>
          <w:rFonts w:ascii="Time" w:eastAsia="宋体" w:hAnsi="Time"/>
        </w:rPr>
      </w:pPr>
      <w:r w:rsidRPr="00E55984">
        <w:rPr>
          <w:rFonts w:ascii="Segoe UI Emoji" w:eastAsia="宋体" w:hAnsi="Segoe UI Emoji" w:cs="Segoe UI Emoji"/>
        </w:rPr>
        <w:t>🔹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 w:hint="eastAsia"/>
          <w:b/>
          <w:bCs/>
        </w:rPr>
        <w:t>代码对应部分：</w:t>
      </w:r>
    </w:p>
    <w:p w14:paraId="251EDAA8" w14:textId="77777777" w:rsidR="006C4D80" w:rsidRPr="00E55984" w:rsidRDefault="006C4D80" w:rsidP="006C4D80">
      <w:pPr>
        <w:pStyle w:val="SourceCode"/>
        <w:rPr>
          <w:rFonts w:ascii="Time" w:eastAsia="宋体" w:hAnsi="Time"/>
        </w:rPr>
      </w:pPr>
      <w:r w:rsidRPr="00E55984">
        <w:rPr>
          <w:rStyle w:val="AttributeTok"/>
          <w:rFonts w:ascii="Time" w:eastAsia="宋体" w:hAnsi="Time"/>
        </w:rPr>
        <w:t>@Override</w:t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protected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DataTypeTok"/>
          <w:rFonts w:ascii="Time" w:eastAsia="宋体" w:hAnsi="Time"/>
        </w:rPr>
        <w:t>void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FunctionTok"/>
          <w:rFonts w:ascii="Time" w:eastAsia="宋体" w:hAnsi="Time"/>
        </w:rPr>
        <w:t>reduce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NormalTok"/>
          <w:rFonts w:ascii="Time" w:eastAsia="宋体" w:hAnsi="Time"/>
        </w:rPr>
        <w:t xml:space="preserve"> key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Iterable</w:t>
      </w:r>
      <w:r w:rsidRPr="00E55984">
        <w:rPr>
          <w:rStyle w:val="OperatorTok"/>
          <w:rFonts w:ascii="Time" w:eastAsia="宋体" w:hAnsi="Time"/>
        </w:rPr>
        <w:t>&lt;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&gt;</w:t>
      </w:r>
      <w:r w:rsidRPr="00E55984">
        <w:rPr>
          <w:rStyle w:val="NormalTok"/>
          <w:rFonts w:ascii="Time" w:eastAsia="宋体" w:hAnsi="Time"/>
        </w:rPr>
        <w:t xml:space="preserve"> values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Context</w:t>
      </w:r>
      <w:r w:rsidRPr="00E55984">
        <w:rPr>
          <w:rStyle w:val="NormalTok"/>
          <w:rFonts w:ascii="Time" w:eastAsia="宋体" w:hAnsi="Time"/>
        </w:rPr>
        <w:t xml:space="preserve"> context</w:t>
      </w:r>
      <w:r w:rsidRPr="00E55984">
        <w:rPr>
          <w:rStyle w:val="OperatorTok"/>
          <w:rFonts w:ascii="Time" w:eastAsia="宋体" w:hAnsi="Time"/>
        </w:rPr>
        <w:t>)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Style w:val="KeywordTok"/>
          <w:rFonts w:ascii="Time" w:eastAsia="宋体" w:hAnsi="Time"/>
        </w:rPr>
        <w:t>throws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IOException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InterruptedException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{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</w:t>
      </w:r>
      <w:r w:rsidRPr="00E55984">
        <w:rPr>
          <w:rStyle w:val="BuiltInTok"/>
          <w:rFonts w:ascii="Time" w:eastAsia="宋体" w:hAnsi="Time"/>
        </w:rPr>
        <w:t>List</w:t>
      </w:r>
      <w:r w:rsidRPr="00E55984">
        <w:rPr>
          <w:rStyle w:val="OperatorTok"/>
          <w:rFonts w:ascii="Time" w:eastAsia="宋体" w:hAnsi="Time"/>
        </w:rPr>
        <w:t>&lt;</w:t>
      </w:r>
      <w:r w:rsidRPr="00E55984">
        <w:rPr>
          <w:rStyle w:val="BuiltInTok"/>
          <w:rFonts w:ascii="Time" w:eastAsia="宋体" w:hAnsi="Time"/>
        </w:rPr>
        <w:t>String</w:t>
      </w:r>
      <w:r w:rsidRPr="00E55984">
        <w:rPr>
          <w:rStyle w:val="OperatorTok"/>
          <w:rFonts w:ascii="Time" w:eastAsia="宋体" w:hAnsi="Time"/>
        </w:rPr>
        <w:t>&gt;</w:t>
      </w:r>
      <w:r w:rsidRPr="00E55984">
        <w:rPr>
          <w:rStyle w:val="NormalTok"/>
          <w:rFonts w:ascii="Time" w:eastAsia="宋体" w:hAnsi="Time"/>
        </w:rPr>
        <w:t xml:space="preserve"> children </w:t>
      </w:r>
      <w:r w:rsidRPr="00E55984">
        <w:rPr>
          <w:rStyle w:val="OperatorTok"/>
          <w:rFonts w:ascii="Time" w:eastAsia="宋体" w:hAnsi="Time"/>
        </w:rPr>
        <w:t>=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KeywordTok"/>
          <w:rFonts w:ascii="Time" w:eastAsia="宋体" w:hAnsi="Time"/>
        </w:rPr>
        <w:t>new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ArrayList</w:t>
      </w:r>
      <w:r w:rsidRPr="00E55984">
        <w:rPr>
          <w:rStyle w:val="OperatorTok"/>
          <w:rFonts w:ascii="Time" w:eastAsia="宋体" w:hAnsi="Time"/>
        </w:rPr>
        <w:t>&lt;&gt;();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lastRenderedPageBreak/>
        <w:t xml:space="preserve">    </w:t>
      </w:r>
      <w:r w:rsidRPr="00E55984">
        <w:rPr>
          <w:rStyle w:val="BuiltInTok"/>
          <w:rFonts w:ascii="Time" w:eastAsia="宋体" w:hAnsi="Time"/>
        </w:rPr>
        <w:t>List</w:t>
      </w:r>
      <w:r w:rsidRPr="00E55984">
        <w:rPr>
          <w:rStyle w:val="OperatorTok"/>
          <w:rFonts w:ascii="Time" w:eastAsia="宋体" w:hAnsi="Time"/>
        </w:rPr>
        <w:t>&lt;</w:t>
      </w:r>
      <w:r w:rsidRPr="00E55984">
        <w:rPr>
          <w:rStyle w:val="BuiltInTok"/>
          <w:rFonts w:ascii="Time" w:eastAsia="宋体" w:hAnsi="Time"/>
        </w:rPr>
        <w:t>String</w:t>
      </w:r>
      <w:r w:rsidRPr="00E55984">
        <w:rPr>
          <w:rStyle w:val="OperatorTok"/>
          <w:rFonts w:ascii="Time" w:eastAsia="宋体" w:hAnsi="Time"/>
        </w:rPr>
        <w:t>&gt;</w:t>
      </w:r>
      <w:r w:rsidRPr="00E55984">
        <w:rPr>
          <w:rStyle w:val="NormalTok"/>
          <w:rFonts w:ascii="Time" w:eastAsia="宋体" w:hAnsi="Time"/>
        </w:rPr>
        <w:t xml:space="preserve"> parents </w:t>
      </w:r>
      <w:r w:rsidRPr="00E55984">
        <w:rPr>
          <w:rStyle w:val="OperatorTok"/>
          <w:rFonts w:ascii="Time" w:eastAsia="宋体" w:hAnsi="Time"/>
        </w:rPr>
        <w:t>=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KeywordTok"/>
          <w:rFonts w:ascii="Time" w:eastAsia="宋体" w:hAnsi="Time"/>
        </w:rPr>
        <w:t>new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ArrayList</w:t>
      </w:r>
      <w:r w:rsidRPr="00E55984">
        <w:rPr>
          <w:rStyle w:val="OperatorTok"/>
          <w:rFonts w:ascii="Time" w:eastAsia="宋体" w:hAnsi="Time"/>
        </w:rPr>
        <w:t>&lt;&gt;();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</w:t>
      </w:r>
      <w:r w:rsidRPr="00E55984">
        <w:rPr>
          <w:rStyle w:val="ControlFlowTok"/>
          <w:rFonts w:ascii="Time" w:eastAsia="宋体" w:hAnsi="Time"/>
        </w:rPr>
        <w:t>for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NormalTok"/>
          <w:rFonts w:ascii="Time" w:eastAsia="宋体" w:hAnsi="Time"/>
        </w:rPr>
        <w:t xml:space="preserve"> val </w:t>
      </w:r>
      <w:r w:rsidRPr="00E55984">
        <w:rPr>
          <w:rStyle w:val="OperatorTok"/>
          <w:rFonts w:ascii="Time" w:eastAsia="宋体" w:hAnsi="Time"/>
        </w:rPr>
        <w:t>:</w:t>
      </w:r>
      <w:r w:rsidRPr="00E55984">
        <w:rPr>
          <w:rStyle w:val="NormalTok"/>
          <w:rFonts w:ascii="Time" w:eastAsia="宋体" w:hAnsi="Time"/>
        </w:rPr>
        <w:t xml:space="preserve"> values</w:t>
      </w:r>
      <w:r w:rsidRPr="00E55984">
        <w:rPr>
          <w:rStyle w:val="OperatorTok"/>
          <w:rFonts w:ascii="Time" w:eastAsia="宋体" w:hAnsi="Time"/>
        </w:rPr>
        <w:t>)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{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Style w:val="BuiltInTok"/>
          <w:rFonts w:ascii="Time" w:eastAsia="宋体" w:hAnsi="Time"/>
        </w:rPr>
        <w:t>String</w:t>
      </w:r>
      <w:r w:rsidRPr="00E55984">
        <w:rPr>
          <w:rStyle w:val="NormalTok"/>
          <w:rFonts w:ascii="Time" w:eastAsia="宋体" w:hAnsi="Time"/>
        </w:rPr>
        <w:t xml:space="preserve"> v </w:t>
      </w:r>
      <w:r w:rsidRPr="00E55984">
        <w:rPr>
          <w:rStyle w:val="OperatorTok"/>
          <w:rFonts w:ascii="Time" w:eastAsia="宋体" w:hAnsi="Time"/>
        </w:rPr>
        <w:t>=</w:t>
      </w:r>
      <w:r w:rsidRPr="00E55984">
        <w:rPr>
          <w:rStyle w:val="NormalTok"/>
          <w:rFonts w:ascii="Time" w:eastAsia="宋体" w:hAnsi="Time"/>
        </w:rPr>
        <w:t xml:space="preserve"> val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toString</w:t>
      </w:r>
      <w:r w:rsidRPr="00E55984">
        <w:rPr>
          <w:rStyle w:val="OperatorTok"/>
          <w:rFonts w:ascii="Time" w:eastAsia="宋体" w:hAnsi="Time"/>
        </w:rPr>
        <w:t>();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Style w:val="ControlFlowTok"/>
          <w:rFonts w:ascii="Time" w:eastAsia="宋体" w:hAnsi="Time"/>
        </w:rPr>
        <w:t>if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v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startsWith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StringTok"/>
          <w:rFonts w:ascii="Time" w:eastAsia="宋体" w:hAnsi="Time"/>
        </w:rPr>
        <w:t>"P-"</w:t>
      </w:r>
      <w:r w:rsidRPr="00E55984">
        <w:rPr>
          <w:rStyle w:val="OperatorTok"/>
          <w:rFonts w:ascii="Time" w:eastAsia="宋体" w:hAnsi="Time"/>
        </w:rPr>
        <w:t>))</w:t>
      </w:r>
      <w:r w:rsidRPr="00E55984">
        <w:rPr>
          <w:rStyle w:val="NormalTok"/>
          <w:rFonts w:ascii="Time" w:eastAsia="宋体" w:hAnsi="Time"/>
        </w:rPr>
        <w:t xml:space="preserve"> children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add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v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substring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DecValTok"/>
          <w:rFonts w:ascii="Time" w:eastAsia="宋体" w:hAnsi="Time"/>
        </w:rPr>
        <w:t>2</w:t>
      </w:r>
      <w:r w:rsidRPr="00E55984">
        <w:rPr>
          <w:rStyle w:val="OperatorTok"/>
          <w:rFonts w:ascii="Time" w:eastAsia="宋体" w:hAnsi="Time"/>
        </w:rPr>
        <w:t>));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Style w:val="ControlFlowTok"/>
          <w:rFonts w:ascii="Time" w:eastAsia="宋体" w:hAnsi="Time"/>
        </w:rPr>
        <w:t>else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ntrolFlowTok"/>
          <w:rFonts w:ascii="Time" w:eastAsia="宋体" w:hAnsi="Time"/>
        </w:rPr>
        <w:t>if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v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startsWith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StringTok"/>
          <w:rFonts w:ascii="Time" w:eastAsia="宋体" w:hAnsi="Time"/>
        </w:rPr>
        <w:t>"C-"</w:t>
      </w:r>
      <w:r w:rsidRPr="00E55984">
        <w:rPr>
          <w:rStyle w:val="OperatorTok"/>
          <w:rFonts w:ascii="Time" w:eastAsia="宋体" w:hAnsi="Time"/>
        </w:rPr>
        <w:t>))</w:t>
      </w:r>
      <w:r w:rsidRPr="00E55984">
        <w:rPr>
          <w:rStyle w:val="NormalTok"/>
          <w:rFonts w:ascii="Time" w:eastAsia="宋体" w:hAnsi="Time"/>
        </w:rPr>
        <w:t xml:space="preserve"> parents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add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v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substring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DecValTok"/>
          <w:rFonts w:ascii="Time" w:eastAsia="宋体" w:hAnsi="Time"/>
        </w:rPr>
        <w:t>2</w:t>
      </w:r>
      <w:r w:rsidRPr="00E55984">
        <w:rPr>
          <w:rStyle w:val="OperatorTok"/>
          <w:rFonts w:ascii="Time" w:eastAsia="宋体" w:hAnsi="Time"/>
        </w:rPr>
        <w:t>));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</w:t>
      </w:r>
      <w:r w:rsidRPr="00E55984">
        <w:rPr>
          <w:rStyle w:val="OperatorTok"/>
          <w:rFonts w:ascii="Time" w:eastAsia="宋体" w:hAnsi="Time"/>
        </w:rPr>
        <w:t>}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</w:t>
      </w:r>
      <w:r w:rsidRPr="00E55984">
        <w:rPr>
          <w:rStyle w:val="ControlFlowTok"/>
          <w:rFonts w:ascii="Time" w:eastAsia="宋体" w:hAnsi="Time"/>
        </w:rPr>
        <w:t>for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BuiltInTok"/>
          <w:rFonts w:ascii="Time" w:eastAsia="宋体" w:hAnsi="Time"/>
        </w:rPr>
        <w:t>String</w:t>
      </w:r>
      <w:r w:rsidRPr="00E55984">
        <w:rPr>
          <w:rStyle w:val="NormalTok"/>
          <w:rFonts w:ascii="Time" w:eastAsia="宋体" w:hAnsi="Time"/>
        </w:rPr>
        <w:t xml:space="preserve"> grandchild </w:t>
      </w:r>
      <w:r w:rsidRPr="00E55984">
        <w:rPr>
          <w:rStyle w:val="OperatorTok"/>
          <w:rFonts w:ascii="Time" w:eastAsia="宋体" w:hAnsi="Time"/>
        </w:rPr>
        <w:t>:</w:t>
      </w:r>
      <w:r w:rsidRPr="00E55984">
        <w:rPr>
          <w:rStyle w:val="NormalTok"/>
          <w:rFonts w:ascii="Time" w:eastAsia="宋体" w:hAnsi="Time"/>
        </w:rPr>
        <w:t xml:space="preserve"> children</w:t>
      </w:r>
      <w:r w:rsidRPr="00E55984">
        <w:rPr>
          <w:rStyle w:val="OperatorTok"/>
          <w:rFonts w:ascii="Time" w:eastAsia="宋体" w:hAnsi="Time"/>
        </w:rPr>
        <w:t>)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{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Style w:val="ControlFlowTok"/>
          <w:rFonts w:ascii="Time" w:eastAsia="宋体" w:hAnsi="Time"/>
        </w:rPr>
        <w:t>for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BuiltInTok"/>
          <w:rFonts w:ascii="Time" w:eastAsia="宋体" w:hAnsi="Time"/>
        </w:rPr>
        <w:t>String</w:t>
      </w:r>
      <w:r w:rsidRPr="00E55984">
        <w:rPr>
          <w:rStyle w:val="NormalTok"/>
          <w:rFonts w:ascii="Time" w:eastAsia="宋体" w:hAnsi="Time"/>
        </w:rPr>
        <w:t xml:space="preserve"> grandparent </w:t>
      </w:r>
      <w:r w:rsidRPr="00E55984">
        <w:rPr>
          <w:rStyle w:val="OperatorTok"/>
          <w:rFonts w:ascii="Time" w:eastAsia="宋体" w:hAnsi="Time"/>
        </w:rPr>
        <w:t>:</w:t>
      </w:r>
      <w:r w:rsidRPr="00E55984">
        <w:rPr>
          <w:rStyle w:val="NormalTok"/>
          <w:rFonts w:ascii="Time" w:eastAsia="宋体" w:hAnsi="Time"/>
        </w:rPr>
        <w:t xml:space="preserve"> parents</w:t>
      </w:r>
      <w:r w:rsidRPr="00E55984">
        <w:rPr>
          <w:rStyle w:val="OperatorTok"/>
          <w:rFonts w:ascii="Time" w:eastAsia="宋体" w:hAnsi="Time"/>
        </w:rPr>
        <w:t>)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{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    context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write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KeywordTok"/>
          <w:rFonts w:ascii="Time" w:eastAsia="宋体" w:hAnsi="Time"/>
        </w:rPr>
        <w:t>new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grandchild</w:t>
      </w:r>
      <w:r w:rsidRPr="00E55984">
        <w:rPr>
          <w:rStyle w:val="OperatorTok"/>
          <w:rFonts w:ascii="Time" w:eastAsia="宋体" w:hAnsi="Time"/>
        </w:rPr>
        <w:t>),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KeywordTok"/>
          <w:rFonts w:ascii="Time" w:eastAsia="宋体" w:hAnsi="Time"/>
        </w:rPr>
        <w:t>new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grandparent</w:t>
      </w:r>
      <w:r w:rsidRPr="00E55984">
        <w:rPr>
          <w:rStyle w:val="OperatorTok"/>
          <w:rFonts w:ascii="Time" w:eastAsia="宋体" w:hAnsi="Time"/>
        </w:rPr>
        <w:t>));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Style w:val="OperatorTok"/>
          <w:rFonts w:ascii="Time" w:eastAsia="宋体" w:hAnsi="Time"/>
        </w:rPr>
        <w:t>}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</w:t>
      </w:r>
      <w:r w:rsidRPr="00E55984">
        <w:rPr>
          <w:rStyle w:val="OperatorTok"/>
          <w:rFonts w:ascii="Time" w:eastAsia="宋体" w:hAnsi="Time"/>
        </w:rPr>
        <w:t>}</w:t>
      </w:r>
      <w:r w:rsidRPr="00E55984">
        <w:rPr>
          <w:rFonts w:ascii="Time" w:eastAsia="宋体" w:hAnsi="Time"/>
        </w:rPr>
        <w:br/>
      </w:r>
      <w:r w:rsidRPr="00E55984">
        <w:rPr>
          <w:rStyle w:val="OperatorTok"/>
          <w:rFonts w:ascii="Time" w:eastAsia="宋体" w:hAnsi="Time"/>
        </w:rPr>
        <w:t>}</w:t>
      </w:r>
    </w:p>
    <w:p w14:paraId="2BB72431" w14:textId="77777777" w:rsidR="006C4D80" w:rsidRPr="00E55984" w:rsidRDefault="006C4D80" w:rsidP="006C4D80">
      <w:pPr>
        <w:pStyle w:val="FirstParagraph"/>
        <w:ind w:firstLine="400"/>
        <w:rPr>
          <w:rFonts w:ascii="Time" w:eastAsia="宋体" w:hAnsi="Time"/>
        </w:rPr>
      </w:pPr>
      <w:r w:rsidRPr="00E55984">
        <w:rPr>
          <w:rFonts w:ascii="Segoe UI Emoji" w:eastAsia="宋体" w:hAnsi="Segoe UI Emoji" w:cs="Segoe UI Emoji"/>
        </w:rPr>
        <w:t>🔹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 w:hint="eastAsia"/>
          <w:b/>
          <w:bCs/>
        </w:rPr>
        <w:t>逻辑说明：</w:t>
      </w:r>
      <w:r w:rsidRPr="00E55984">
        <w:rPr>
          <w:rFonts w:ascii="Time" w:eastAsia="宋体" w:hAnsi="Time"/>
        </w:rPr>
        <w:br/>
        <w:t xml:space="preserve"> Reducer </w:t>
      </w:r>
      <w:r w:rsidRPr="00E55984">
        <w:rPr>
          <w:rFonts w:ascii="Time" w:eastAsia="宋体" w:hAnsi="Time" w:hint="eastAsia"/>
        </w:rPr>
        <w:t>将每个人的孩子列表（</w:t>
      </w:r>
      <w:r w:rsidRPr="00E55984">
        <w:rPr>
          <w:rFonts w:ascii="Time" w:eastAsia="宋体" w:hAnsi="Time" w:hint="eastAsia"/>
        </w:rPr>
        <w:t>P</w:t>
      </w:r>
      <w:r w:rsidRPr="00E55984">
        <w:rPr>
          <w:rFonts w:ascii="Time" w:eastAsia="宋体" w:hAnsi="Time" w:hint="eastAsia"/>
        </w:rPr>
        <w:t>）和父母列表（</w:t>
      </w:r>
      <w:r w:rsidRPr="00E55984">
        <w:rPr>
          <w:rFonts w:ascii="Time" w:eastAsia="宋体" w:hAnsi="Time" w:hint="eastAsia"/>
        </w:rPr>
        <w:t>C</w:t>
      </w:r>
      <w:r w:rsidRPr="00E55984">
        <w:rPr>
          <w:rFonts w:ascii="Time" w:eastAsia="宋体" w:hAnsi="Time" w:hint="eastAsia"/>
        </w:rPr>
        <w:t>）分开存储。</w:t>
      </w:r>
      <w:r w:rsidRPr="00E55984">
        <w:rPr>
          <w:rFonts w:ascii="Time" w:eastAsia="宋体" w:hAnsi="Time"/>
        </w:rPr>
        <w:br/>
        <w:t xml:space="preserve"> </w:t>
      </w:r>
      <w:r w:rsidRPr="00E55984">
        <w:rPr>
          <w:rFonts w:ascii="Time" w:eastAsia="宋体" w:hAnsi="Time" w:hint="eastAsia"/>
        </w:rPr>
        <w:t>如果同时存在孩子和父母，则说明可以推出祖孙关系。</w:t>
      </w:r>
      <w:r w:rsidRPr="00E55984">
        <w:rPr>
          <w:rFonts w:ascii="Time" w:eastAsia="宋体" w:hAnsi="Time"/>
        </w:rPr>
        <w:br/>
        <w:t xml:space="preserve"> </w:t>
      </w:r>
      <w:r w:rsidRPr="00E55984">
        <w:rPr>
          <w:rFonts w:ascii="Time" w:eastAsia="宋体" w:hAnsi="Time" w:hint="eastAsia"/>
        </w:rPr>
        <w:t>通过双重循环输出</w:t>
      </w:r>
      <w:r w:rsidRPr="00E55984">
        <w:rPr>
          <w:rFonts w:ascii="Time" w:eastAsia="宋体" w:hAnsi="Time"/>
        </w:rPr>
        <w:t xml:space="preserve"> </w:t>
      </w:r>
      <w:r w:rsidRPr="00E55984">
        <w:rPr>
          <w:rStyle w:val="VerbatimChar"/>
          <w:rFonts w:ascii="Time" w:eastAsia="宋体" w:hAnsi="Time" w:hint="eastAsia"/>
        </w:rPr>
        <w:t>(</w:t>
      </w:r>
      <w:r w:rsidRPr="00E55984">
        <w:rPr>
          <w:rStyle w:val="VerbatimChar"/>
          <w:rFonts w:ascii="Time" w:eastAsia="宋体" w:hAnsi="Time" w:hint="eastAsia"/>
        </w:rPr>
        <w:t>孙辈</w:t>
      </w:r>
      <w:r w:rsidRPr="00E55984">
        <w:rPr>
          <w:rStyle w:val="VerbatimChar"/>
          <w:rFonts w:ascii="Time" w:eastAsia="宋体" w:hAnsi="Time" w:hint="eastAsia"/>
        </w:rPr>
        <w:t>,</w:t>
      </w:r>
      <w:r w:rsidRPr="00E55984">
        <w:rPr>
          <w:rStyle w:val="VerbatimChar"/>
          <w:rFonts w:ascii="Time" w:eastAsia="宋体" w:hAnsi="Time"/>
        </w:rPr>
        <w:t xml:space="preserve"> </w:t>
      </w:r>
      <w:r w:rsidRPr="00E55984">
        <w:rPr>
          <w:rStyle w:val="VerbatimChar"/>
          <w:rFonts w:ascii="Time" w:eastAsia="宋体" w:hAnsi="Time" w:hint="eastAsia"/>
        </w:rPr>
        <w:t>祖辈</w:t>
      </w:r>
      <w:r w:rsidRPr="00E55984">
        <w:rPr>
          <w:rStyle w:val="VerbatimChar"/>
          <w:rFonts w:ascii="Time" w:eastAsia="宋体" w:hAnsi="Time" w:hint="eastAsia"/>
        </w:rPr>
        <w:t>)</w:t>
      </w:r>
      <w:r w:rsidRPr="00E55984">
        <w:rPr>
          <w:rFonts w:ascii="Time" w:eastAsia="宋体" w:hAnsi="Time"/>
        </w:rPr>
        <w:t>。</w:t>
      </w:r>
    </w:p>
    <w:p w14:paraId="798F566D" w14:textId="77777777" w:rsidR="009C5F4E" w:rsidRPr="00E55984" w:rsidRDefault="009C5F4E" w:rsidP="002D385A">
      <w:pPr>
        <w:rPr>
          <w:rFonts w:ascii="Time" w:eastAsia="宋体" w:hAnsi="Time" w:hint="eastAsia"/>
        </w:rPr>
      </w:pPr>
    </w:p>
    <w:p w14:paraId="284B9BE8" w14:textId="77777777" w:rsidR="0091201F" w:rsidRPr="00E55984" w:rsidRDefault="00CC0628" w:rsidP="00CC0628">
      <w:pPr>
        <w:pStyle w:val="2"/>
        <w:rPr>
          <w:rFonts w:ascii="Time" w:eastAsia="宋体" w:hAnsi="Time" w:hint="eastAsia"/>
        </w:rPr>
      </w:pPr>
      <w:bookmarkStart w:id="7" w:name="_Toc213254856"/>
      <w:r w:rsidRPr="00E55984">
        <w:rPr>
          <w:rFonts w:ascii="Time" w:eastAsia="宋体" w:hAnsi="Time" w:hint="eastAsia"/>
        </w:rPr>
        <w:t>3</w:t>
      </w:r>
      <w:r w:rsidRPr="00E55984">
        <w:rPr>
          <w:rFonts w:ascii="Time" w:eastAsia="宋体" w:hAnsi="Time"/>
        </w:rPr>
        <w:t>.</w:t>
      </w:r>
      <w:r w:rsidRPr="00E55984">
        <w:rPr>
          <w:rFonts w:ascii="Time" w:eastAsia="宋体" w:hAnsi="Time" w:hint="eastAsia"/>
        </w:rPr>
        <w:t>完成情况</w:t>
      </w:r>
      <w:bookmarkEnd w:id="7"/>
    </w:p>
    <w:p w14:paraId="421255FE" w14:textId="10516B56" w:rsidR="00E55984" w:rsidRDefault="00E55984" w:rsidP="00E55984">
      <w:pPr>
        <w:pStyle w:val="2"/>
        <w:rPr>
          <w:rFonts w:ascii="Time" w:eastAsia="宋体" w:hAnsi="Time"/>
          <w:b/>
          <w:bCs/>
          <w:sz w:val="22"/>
          <w:szCs w:val="22"/>
        </w:rPr>
      </w:pPr>
      <w:bookmarkStart w:id="8" w:name="二步骤-1创建-mapreduce-类-文件合并去重"/>
      <w:bookmarkStart w:id="9" w:name="_Toc213254857"/>
      <w:r w:rsidRPr="00E55984">
        <w:rPr>
          <w:rFonts w:ascii="Time" w:eastAsia="宋体" w:hAnsi="Time" w:hint="eastAsia"/>
          <w:b/>
          <w:bCs/>
          <w:sz w:val="22"/>
          <w:szCs w:val="22"/>
        </w:rPr>
        <w:t>步骤</w:t>
      </w:r>
      <w:r w:rsidRPr="00E55984">
        <w:rPr>
          <w:rFonts w:ascii="Time" w:eastAsia="宋体" w:hAnsi="Time"/>
          <w:b/>
          <w:bCs/>
          <w:sz w:val="22"/>
          <w:szCs w:val="22"/>
        </w:rPr>
        <w:t xml:space="preserve"> </w:t>
      </w:r>
      <w:r w:rsidRPr="00E55984">
        <w:rPr>
          <w:rFonts w:ascii="Time" w:eastAsia="宋体" w:hAnsi="Time" w:hint="eastAsia"/>
          <w:b/>
          <w:bCs/>
          <w:sz w:val="22"/>
          <w:szCs w:val="22"/>
        </w:rPr>
        <w:t>1</w:t>
      </w:r>
      <w:r w:rsidRPr="00E55984">
        <w:rPr>
          <w:rFonts w:ascii="Time" w:eastAsia="宋体" w:hAnsi="Time" w:hint="eastAsia"/>
          <w:b/>
          <w:bCs/>
          <w:sz w:val="22"/>
          <w:szCs w:val="22"/>
        </w:rPr>
        <w:t>：创建</w:t>
      </w:r>
      <w:r>
        <w:rPr>
          <w:rFonts w:ascii="Time" w:eastAsia="宋体" w:hAnsi="Time" w:hint="eastAsia"/>
          <w:b/>
          <w:bCs/>
          <w:sz w:val="22"/>
          <w:szCs w:val="22"/>
        </w:rPr>
        <w:t>MapReduce</w:t>
      </w:r>
      <w:r w:rsidRPr="00E55984">
        <w:rPr>
          <w:rFonts w:ascii="Time" w:eastAsia="宋体" w:hAnsi="Time" w:hint="eastAsia"/>
          <w:b/>
          <w:bCs/>
          <w:sz w:val="22"/>
          <w:szCs w:val="22"/>
        </w:rPr>
        <w:t>类</w:t>
      </w:r>
      <w:r w:rsidRPr="00E55984">
        <w:rPr>
          <w:rFonts w:ascii="Time" w:eastAsia="宋体" w:hAnsi="Time"/>
          <w:b/>
          <w:bCs/>
          <w:sz w:val="22"/>
          <w:szCs w:val="22"/>
        </w:rPr>
        <w:t xml:space="preserve"> </w:t>
      </w:r>
      <w:r w:rsidRPr="00E55984">
        <w:rPr>
          <w:rFonts w:ascii="Time" w:eastAsia="宋体" w:hAnsi="Time" w:hint="eastAsia"/>
          <w:b/>
          <w:bCs/>
          <w:sz w:val="22"/>
          <w:szCs w:val="22"/>
        </w:rPr>
        <w:t>(</w:t>
      </w:r>
      <w:r w:rsidRPr="00E55984">
        <w:rPr>
          <w:rFonts w:ascii="Time" w:eastAsia="宋体" w:hAnsi="Time" w:hint="eastAsia"/>
          <w:b/>
          <w:bCs/>
          <w:sz w:val="22"/>
          <w:szCs w:val="22"/>
        </w:rPr>
        <w:t>文件合并去重</w:t>
      </w:r>
      <w:r w:rsidRPr="00E55984">
        <w:rPr>
          <w:rFonts w:ascii="Time" w:eastAsia="宋体" w:hAnsi="Time" w:hint="eastAsia"/>
          <w:b/>
          <w:bCs/>
          <w:sz w:val="22"/>
          <w:szCs w:val="22"/>
        </w:rPr>
        <w:t>)</w:t>
      </w:r>
      <w:bookmarkEnd w:id="9"/>
    </w:p>
    <w:p w14:paraId="0DEA497E" w14:textId="77777777" w:rsidR="00E55984" w:rsidRPr="00E55984" w:rsidRDefault="00E55984" w:rsidP="00E55984">
      <w:pPr>
        <w:pStyle w:val="FirstParagraph"/>
        <w:rPr>
          <w:rFonts w:ascii="Time" w:eastAsia="宋体" w:hAnsi="Time"/>
        </w:rPr>
      </w:pPr>
      <w:r w:rsidRPr="00E55984">
        <w:rPr>
          <w:rFonts w:ascii="Time" w:eastAsia="宋体" w:hAnsi="Time" w:hint="eastAsia"/>
        </w:rPr>
        <w:t>在</w:t>
      </w:r>
      <w:r w:rsidRPr="00E55984">
        <w:rPr>
          <w:rFonts w:ascii="Time" w:eastAsia="宋体" w:hAnsi="Time"/>
        </w:rPr>
        <w:t xml:space="preserve"> Eclipse </w:t>
      </w:r>
      <w:r w:rsidRPr="00E55984">
        <w:rPr>
          <w:rFonts w:ascii="Time" w:eastAsia="宋体" w:hAnsi="Time" w:hint="eastAsia"/>
        </w:rPr>
        <w:t>的</w:t>
      </w:r>
      <w:r w:rsidRPr="00E55984">
        <w:rPr>
          <w:rFonts w:ascii="Time" w:eastAsia="宋体" w:hAnsi="Time"/>
        </w:rPr>
        <w:t xml:space="preserve"> </w:t>
      </w:r>
      <w:r w:rsidRPr="00E55984">
        <w:rPr>
          <w:rStyle w:val="VerbatimChar"/>
          <w:rFonts w:ascii="Time" w:eastAsia="宋体" w:hAnsi="Time"/>
        </w:rPr>
        <w:t>Project Explorer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 w:hint="eastAsia"/>
        </w:rPr>
        <w:t>中，展开</w:t>
      </w:r>
      <w:r w:rsidRPr="00E55984">
        <w:rPr>
          <w:rFonts w:ascii="Time" w:eastAsia="宋体" w:hAnsi="Time"/>
        </w:rPr>
        <w:t xml:space="preserve"> </w:t>
      </w:r>
      <w:r w:rsidRPr="00E55984">
        <w:rPr>
          <w:rStyle w:val="VerbatimChar"/>
          <w:rFonts w:ascii="Time" w:eastAsia="宋体" w:hAnsi="Time"/>
        </w:rPr>
        <w:t>HDFSExample</w:t>
      </w:r>
      <w:r w:rsidRPr="00E55984">
        <w:rPr>
          <w:rFonts w:ascii="Time" w:eastAsia="宋体" w:hAnsi="Time"/>
        </w:rPr>
        <w:t xml:space="preserve"> → </w:t>
      </w:r>
      <w:r w:rsidRPr="00E55984">
        <w:rPr>
          <w:rStyle w:val="VerbatimChar"/>
          <w:rFonts w:ascii="Time" w:eastAsia="宋体" w:hAnsi="Time"/>
        </w:rPr>
        <w:t>src</w:t>
      </w:r>
      <w:r w:rsidRPr="00E55984">
        <w:rPr>
          <w:rFonts w:ascii="Time" w:eastAsia="宋体" w:hAnsi="Time"/>
        </w:rPr>
        <w:t xml:space="preserve"> → </w:t>
      </w:r>
      <w:r w:rsidRPr="00E55984">
        <w:rPr>
          <w:rStyle w:val="VerbatimChar"/>
          <w:rFonts w:ascii="Time" w:eastAsia="宋体" w:hAnsi="Time"/>
        </w:rPr>
        <w:t>com.aa.hadoop.mapreduce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 w:hint="eastAsia"/>
        </w:rPr>
        <w:t>包，右键创建以下</w:t>
      </w:r>
      <w:r w:rsidRPr="00E55984">
        <w:rPr>
          <w:rFonts w:ascii="Time" w:eastAsia="宋体" w:hAnsi="Time"/>
        </w:rPr>
        <w:t xml:space="preserve"> 3 </w:t>
      </w:r>
      <w:r w:rsidRPr="00E55984">
        <w:rPr>
          <w:rFonts w:ascii="Time" w:eastAsia="宋体" w:hAnsi="Time" w:hint="eastAsia"/>
        </w:rPr>
        <w:t>个</w:t>
      </w:r>
      <w:r w:rsidRPr="00E55984">
        <w:rPr>
          <w:rFonts w:ascii="Time" w:eastAsia="宋体" w:hAnsi="Time"/>
        </w:rPr>
        <w:t xml:space="preserve"> Java </w:t>
      </w:r>
      <w:r w:rsidRPr="00E55984">
        <w:rPr>
          <w:rFonts w:ascii="Time" w:eastAsia="宋体" w:hAnsi="Time" w:hint="eastAsia"/>
        </w:rPr>
        <w:t>类。</w:t>
      </w:r>
    </w:p>
    <w:p w14:paraId="70122EB4" w14:textId="77777777" w:rsidR="00E55984" w:rsidRPr="00E55984" w:rsidRDefault="00E55984" w:rsidP="00E55984">
      <w:pPr>
        <w:pStyle w:val="3"/>
        <w:rPr>
          <w:rFonts w:ascii="Time" w:eastAsia="宋体" w:hAnsi="Time"/>
        </w:rPr>
      </w:pPr>
      <w:bookmarkStart w:id="10" w:name="Xd492f52588863a60afb5875658ef7bd5386cdd7"/>
      <w:bookmarkStart w:id="11" w:name="_Toc213254858"/>
      <w:r w:rsidRPr="00E55984">
        <w:rPr>
          <w:rFonts w:ascii="Time" w:eastAsia="宋体" w:hAnsi="Time" w:hint="eastAsia"/>
        </w:rPr>
        <w:t>（</w:t>
      </w:r>
      <w:r w:rsidRPr="00E55984">
        <w:rPr>
          <w:rFonts w:ascii="Time" w:eastAsia="宋体" w:hAnsi="Time" w:hint="eastAsia"/>
        </w:rPr>
        <w:t>1</w:t>
      </w:r>
      <w:r w:rsidRPr="00E55984">
        <w:rPr>
          <w:rFonts w:ascii="Time" w:eastAsia="宋体" w:hAnsi="Time" w:hint="eastAsia"/>
        </w:rPr>
        <w:t>）</w:t>
      </w:r>
      <w:r w:rsidRPr="00E55984">
        <w:rPr>
          <w:rFonts w:ascii="Time" w:eastAsia="宋体" w:hAnsi="Time" w:hint="eastAsia"/>
        </w:rPr>
        <w:t>MergeDedupMapper.java</w:t>
      </w:r>
      <w:r w:rsidRPr="00E55984">
        <w:rPr>
          <w:rFonts w:ascii="Time" w:eastAsia="宋体" w:hAnsi="Time"/>
        </w:rPr>
        <w:t xml:space="preserve"> (Mapper </w:t>
      </w:r>
      <w:r w:rsidRPr="00E55984">
        <w:rPr>
          <w:rFonts w:ascii="Time" w:eastAsia="宋体" w:hAnsi="Time" w:hint="eastAsia"/>
        </w:rPr>
        <w:t>类</w:t>
      </w:r>
      <w:r w:rsidRPr="00E55984">
        <w:rPr>
          <w:rFonts w:ascii="Time" w:eastAsia="宋体" w:hAnsi="Time" w:hint="eastAsia"/>
        </w:rPr>
        <w:t>)</w:t>
      </w:r>
      <w:bookmarkEnd w:id="11"/>
    </w:p>
    <w:p w14:paraId="0496AE9F" w14:textId="77777777" w:rsidR="00E55984" w:rsidRPr="00E55984" w:rsidRDefault="00E55984" w:rsidP="00E55984">
      <w:pPr>
        <w:pStyle w:val="SourceCode"/>
        <w:rPr>
          <w:rFonts w:ascii="Time" w:eastAsia="宋体" w:hAnsi="Time"/>
        </w:rPr>
      </w:pPr>
      <w:r w:rsidRPr="00E55984">
        <w:rPr>
          <w:rStyle w:val="KeywordTok"/>
          <w:rFonts w:ascii="Time" w:eastAsia="宋体" w:hAnsi="Time"/>
        </w:rPr>
        <w:t>package</w:t>
      </w:r>
      <w:r w:rsidRPr="00E55984">
        <w:rPr>
          <w:rStyle w:val="ImportTok"/>
          <w:rFonts w:ascii="Time" w:eastAsia="宋体" w:hAnsi="Time"/>
        </w:rPr>
        <w:t xml:space="preserve"> com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aa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hadoop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mapreduce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import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ImportTok"/>
          <w:rFonts w:ascii="Time" w:eastAsia="宋体" w:hAnsi="Time"/>
        </w:rPr>
        <w:t>org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apache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hadoop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io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LongWritable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import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ImportTok"/>
          <w:rFonts w:ascii="Time" w:eastAsia="宋体" w:hAnsi="Time"/>
        </w:rPr>
        <w:t>org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apache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hadoop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io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import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ImportTok"/>
          <w:rFonts w:ascii="Time" w:eastAsia="宋体" w:hAnsi="Time"/>
        </w:rPr>
        <w:t>org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apache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hadoop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mapreduce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Mapper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import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ImportTok"/>
          <w:rFonts w:ascii="Time" w:eastAsia="宋体" w:hAnsi="Time"/>
        </w:rPr>
        <w:t>java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io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IOException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CommentTok"/>
          <w:rFonts w:ascii="Time" w:eastAsia="宋体" w:hAnsi="Time"/>
        </w:rPr>
        <w:t>/**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*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功能：读取</w:t>
      </w:r>
      <w:r w:rsidRPr="00E55984">
        <w:rPr>
          <w:rStyle w:val="NormalTok"/>
          <w:rFonts w:ascii="Time" w:eastAsia="宋体" w:hAnsi="Time"/>
        </w:rPr>
        <w:t>fileA</w:t>
      </w:r>
      <w:r w:rsidRPr="00E55984">
        <w:rPr>
          <w:rStyle w:val="CommentTok"/>
          <w:rFonts w:ascii="Time" w:eastAsia="宋体" w:hAnsi="Time"/>
        </w:rPr>
        <w:t>和</w:t>
      </w:r>
      <w:r w:rsidRPr="00E55984">
        <w:rPr>
          <w:rStyle w:val="NormalTok"/>
          <w:rFonts w:ascii="Time" w:eastAsia="宋体" w:hAnsi="Time"/>
        </w:rPr>
        <w:t>fileB</w:t>
      </w:r>
      <w:r w:rsidRPr="00E55984">
        <w:rPr>
          <w:rStyle w:val="CommentTok"/>
          <w:rFonts w:ascii="Time" w:eastAsia="宋体" w:hAnsi="Time"/>
        </w:rPr>
        <w:t>的每行数据，输出</w:t>
      </w:r>
      <w:r w:rsidRPr="00E55984">
        <w:rPr>
          <w:rStyle w:val="CommentTok"/>
          <w:rFonts w:ascii="Time" w:eastAsia="宋体" w:hAnsi="Time"/>
        </w:rPr>
        <w:t>“</w:t>
      </w:r>
      <w:r w:rsidRPr="00E55984">
        <w:rPr>
          <w:rStyle w:val="CommentTok"/>
          <w:rFonts w:ascii="Time" w:eastAsia="宋体" w:hAnsi="Time"/>
        </w:rPr>
        <w:t>行内容</w:t>
      </w:r>
      <w:r w:rsidRPr="00E55984">
        <w:rPr>
          <w:rStyle w:val="CommentTok"/>
          <w:rFonts w:ascii="Time" w:eastAsia="宋体" w:hAnsi="Time"/>
        </w:rPr>
        <w:t>-</w:t>
      </w:r>
      <w:r w:rsidRPr="00E55984">
        <w:rPr>
          <w:rStyle w:val="CommentTok"/>
          <w:rFonts w:ascii="Time" w:eastAsia="宋体" w:hAnsi="Time"/>
        </w:rPr>
        <w:t>固定值</w:t>
      </w:r>
      <w:r w:rsidRPr="00E55984">
        <w:rPr>
          <w:rStyle w:val="CommentTok"/>
          <w:rFonts w:ascii="Time" w:eastAsia="宋体" w:hAnsi="Time"/>
        </w:rPr>
        <w:t>1”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*/</w:t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public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KeywordTok"/>
          <w:rFonts w:ascii="Time" w:eastAsia="宋体" w:hAnsi="Time"/>
        </w:rPr>
        <w:t>class</w:t>
      </w:r>
      <w:r w:rsidRPr="00E55984">
        <w:rPr>
          <w:rStyle w:val="NormalTok"/>
          <w:rFonts w:ascii="Time" w:eastAsia="宋体" w:hAnsi="Time"/>
        </w:rPr>
        <w:t xml:space="preserve"> MergeDedupMapper </w:t>
      </w:r>
      <w:r w:rsidRPr="00E55984">
        <w:rPr>
          <w:rStyle w:val="KeywordTok"/>
          <w:rFonts w:ascii="Time" w:eastAsia="宋体" w:hAnsi="Time"/>
        </w:rPr>
        <w:t>extends</w:t>
      </w:r>
      <w:r w:rsidRPr="00E55984">
        <w:rPr>
          <w:rStyle w:val="NormalTok"/>
          <w:rFonts w:ascii="Time" w:eastAsia="宋体" w:hAnsi="Time"/>
        </w:rPr>
        <w:t xml:space="preserve"> Mapper</w:t>
      </w:r>
      <w:r w:rsidRPr="00E55984">
        <w:rPr>
          <w:rStyle w:val="OperatorTok"/>
          <w:rFonts w:ascii="Time" w:eastAsia="宋体" w:hAnsi="Time"/>
        </w:rPr>
        <w:t>&lt;</w:t>
      </w:r>
      <w:r w:rsidRPr="00E55984">
        <w:rPr>
          <w:rStyle w:val="NormalTok"/>
          <w:rFonts w:ascii="Time" w:eastAsia="宋体" w:hAnsi="Time"/>
        </w:rPr>
        <w:t>LongWritable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&gt;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{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</w:t>
      </w:r>
      <w:r w:rsidRPr="00E55984">
        <w:rPr>
          <w:rStyle w:val="KeywordTok"/>
          <w:rFonts w:ascii="Time" w:eastAsia="宋体" w:hAnsi="Time"/>
        </w:rPr>
        <w:t>private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DataTypeTok"/>
          <w:rFonts w:ascii="Time" w:eastAsia="宋体" w:hAnsi="Time"/>
        </w:rPr>
        <w:t>static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DataTypeTok"/>
          <w:rFonts w:ascii="Time" w:eastAsia="宋体" w:hAnsi="Time"/>
        </w:rPr>
        <w:t>final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NormalTok"/>
          <w:rFonts w:ascii="Time" w:eastAsia="宋体" w:hAnsi="Time"/>
        </w:rPr>
        <w:t xml:space="preserve"> FIXED_VALUE </w:t>
      </w:r>
      <w:r w:rsidRPr="00E55984">
        <w:rPr>
          <w:rStyle w:val="OperatorTok"/>
          <w:rFonts w:ascii="Time" w:eastAsia="宋体" w:hAnsi="Time"/>
        </w:rPr>
        <w:t>=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KeywordTok"/>
          <w:rFonts w:ascii="Time" w:eastAsia="宋体" w:hAnsi="Time"/>
        </w:rPr>
        <w:t>new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StringTok"/>
          <w:rFonts w:ascii="Time" w:eastAsia="宋体" w:hAnsi="Time"/>
        </w:rPr>
        <w:t>"1"</w:t>
      </w:r>
      <w:r w:rsidRPr="00E55984">
        <w:rPr>
          <w:rStyle w:val="OperatorTok"/>
          <w:rFonts w:ascii="Time" w:eastAsia="宋体" w:hAnsi="Time"/>
        </w:rPr>
        <w:t>);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lastRenderedPageBreak/>
        <w:t xml:space="preserve">    </w:t>
      </w:r>
      <w:r w:rsidRPr="00E55984">
        <w:rPr>
          <w:rStyle w:val="AttributeTok"/>
          <w:rFonts w:ascii="Time" w:eastAsia="宋体" w:hAnsi="Time"/>
        </w:rPr>
        <w:t>@Override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</w:t>
      </w:r>
      <w:r w:rsidRPr="00E55984">
        <w:rPr>
          <w:rStyle w:val="KeywordTok"/>
          <w:rFonts w:ascii="Time" w:eastAsia="宋体" w:hAnsi="Time"/>
        </w:rPr>
        <w:t>protected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DataTypeTok"/>
          <w:rFonts w:ascii="Time" w:eastAsia="宋体" w:hAnsi="Time"/>
        </w:rPr>
        <w:t>void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FunctionTok"/>
          <w:rFonts w:ascii="Time" w:eastAsia="宋体" w:hAnsi="Time"/>
        </w:rPr>
        <w:t>map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LongWritable key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NormalTok"/>
          <w:rFonts w:ascii="Time" w:eastAsia="宋体" w:hAnsi="Time"/>
        </w:rPr>
        <w:t xml:space="preserve"> value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Context</w:t>
      </w:r>
      <w:r w:rsidRPr="00E55984">
        <w:rPr>
          <w:rStyle w:val="NormalTok"/>
          <w:rFonts w:ascii="Time" w:eastAsia="宋体" w:hAnsi="Time"/>
        </w:rPr>
        <w:t xml:space="preserve"> context</w:t>
      </w:r>
      <w:r w:rsidRPr="00E55984">
        <w:rPr>
          <w:rStyle w:val="OperatorTok"/>
          <w:rFonts w:ascii="Time" w:eastAsia="宋体" w:hAnsi="Time"/>
        </w:rPr>
        <w:t>)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    </w:t>
      </w:r>
      <w:r w:rsidRPr="00E55984">
        <w:rPr>
          <w:rStyle w:val="KeywordTok"/>
          <w:rFonts w:ascii="Time" w:eastAsia="宋体" w:hAnsi="Time"/>
        </w:rPr>
        <w:t>throws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IOException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InterruptedException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{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Style w:val="BuiltInTok"/>
          <w:rFonts w:ascii="Time" w:eastAsia="宋体" w:hAnsi="Time"/>
        </w:rPr>
        <w:t>String</w:t>
      </w:r>
      <w:r w:rsidRPr="00E55984">
        <w:rPr>
          <w:rStyle w:val="NormalTok"/>
          <w:rFonts w:ascii="Time" w:eastAsia="宋体" w:hAnsi="Time"/>
        </w:rPr>
        <w:t xml:space="preserve"> line </w:t>
      </w:r>
      <w:r w:rsidRPr="00E55984">
        <w:rPr>
          <w:rStyle w:val="OperatorTok"/>
          <w:rFonts w:ascii="Time" w:eastAsia="宋体" w:hAnsi="Time"/>
        </w:rPr>
        <w:t>=</w:t>
      </w:r>
      <w:r w:rsidRPr="00E55984">
        <w:rPr>
          <w:rStyle w:val="NormalTok"/>
          <w:rFonts w:ascii="Time" w:eastAsia="宋体" w:hAnsi="Time"/>
        </w:rPr>
        <w:t xml:space="preserve"> value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toString</w:t>
      </w:r>
      <w:r w:rsidRPr="00E55984">
        <w:rPr>
          <w:rStyle w:val="OperatorTok"/>
          <w:rFonts w:ascii="Time" w:eastAsia="宋体" w:hAnsi="Time"/>
        </w:rPr>
        <w:t>().</w:t>
      </w:r>
      <w:r w:rsidRPr="00E55984">
        <w:rPr>
          <w:rStyle w:val="FunctionTok"/>
          <w:rFonts w:ascii="Time" w:eastAsia="宋体" w:hAnsi="Time"/>
        </w:rPr>
        <w:t>trim</w:t>
      </w:r>
      <w:r w:rsidRPr="00E55984">
        <w:rPr>
          <w:rStyle w:val="OperatorTok"/>
          <w:rFonts w:ascii="Time" w:eastAsia="宋体" w:hAnsi="Time"/>
        </w:rPr>
        <w:t>();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Style w:val="ControlFlowTok"/>
          <w:rFonts w:ascii="Time" w:eastAsia="宋体" w:hAnsi="Time"/>
        </w:rPr>
        <w:t>if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(!</w:t>
      </w:r>
      <w:r w:rsidRPr="00E55984">
        <w:rPr>
          <w:rStyle w:val="NormalTok"/>
          <w:rFonts w:ascii="Time" w:eastAsia="宋体" w:hAnsi="Time"/>
        </w:rPr>
        <w:t>line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isEmpty</w:t>
      </w:r>
      <w:r w:rsidRPr="00E55984">
        <w:rPr>
          <w:rStyle w:val="OperatorTok"/>
          <w:rFonts w:ascii="Time" w:eastAsia="宋体" w:hAnsi="Time"/>
        </w:rPr>
        <w:t>())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{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    context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write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KeywordTok"/>
          <w:rFonts w:ascii="Time" w:eastAsia="宋体" w:hAnsi="Time"/>
        </w:rPr>
        <w:t>new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line</w:t>
      </w:r>
      <w:r w:rsidRPr="00E55984">
        <w:rPr>
          <w:rStyle w:val="OperatorTok"/>
          <w:rFonts w:ascii="Time" w:eastAsia="宋体" w:hAnsi="Time"/>
        </w:rPr>
        <w:t>),</w:t>
      </w:r>
      <w:r w:rsidRPr="00E55984">
        <w:rPr>
          <w:rStyle w:val="NormalTok"/>
          <w:rFonts w:ascii="Time" w:eastAsia="宋体" w:hAnsi="Time"/>
        </w:rPr>
        <w:t xml:space="preserve"> FIXED_VALUE</w:t>
      </w:r>
      <w:r w:rsidRPr="00E55984">
        <w:rPr>
          <w:rStyle w:val="OperatorTok"/>
          <w:rFonts w:ascii="Time" w:eastAsia="宋体" w:hAnsi="Time"/>
        </w:rPr>
        <w:t>);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Style w:val="OperatorTok"/>
          <w:rFonts w:ascii="Time" w:eastAsia="宋体" w:hAnsi="Time"/>
        </w:rPr>
        <w:t>}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</w:t>
      </w:r>
      <w:r w:rsidRPr="00E55984">
        <w:rPr>
          <w:rStyle w:val="OperatorTok"/>
          <w:rFonts w:ascii="Time" w:eastAsia="宋体" w:hAnsi="Time"/>
        </w:rPr>
        <w:t>}</w:t>
      </w:r>
      <w:r w:rsidRPr="00E55984">
        <w:rPr>
          <w:rFonts w:ascii="Time" w:eastAsia="宋体" w:hAnsi="Time"/>
        </w:rPr>
        <w:br/>
      </w:r>
      <w:r w:rsidRPr="00E55984">
        <w:rPr>
          <w:rStyle w:val="OperatorTok"/>
          <w:rFonts w:ascii="Time" w:eastAsia="宋体" w:hAnsi="Time"/>
        </w:rPr>
        <w:t>}</w:t>
      </w:r>
    </w:p>
    <w:p w14:paraId="23B5CDB9" w14:textId="77777777" w:rsidR="00E55984" w:rsidRPr="00E55984" w:rsidRDefault="00E55984" w:rsidP="00E55984">
      <w:pPr>
        <w:pStyle w:val="3"/>
        <w:rPr>
          <w:rFonts w:ascii="Time" w:eastAsia="宋体" w:hAnsi="Time"/>
        </w:rPr>
      </w:pPr>
      <w:bookmarkStart w:id="12" w:name="X5a714f3844cf125185aafab233e75af726079df"/>
      <w:bookmarkStart w:id="13" w:name="_Toc213254859"/>
      <w:bookmarkEnd w:id="10"/>
      <w:r w:rsidRPr="00E55984">
        <w:rPr>
          <w:rFonts w:ascii="Time" w:eastAsia="宋体" w:hAnsi="Time" w:hint="eastAsia"/>
        </w:rPr>
        <w:t>（</w:t>
      </w:r>
      <w:r w:rsidRPr="00E55984">
        <w:rPr>
          <w:rFonts w:ascii="Time" w:eastAsia="宋体" w:hAnsi="Time" w:hint="eastAsia"/>
        </w:rPr>
        <w:t>2</w:t>
      </w:r>
      <w:r w:rsidRPr="00E55984">
        <w:rPr>
          <w:rFonts w:ascii="Time" w:eastAsia="宋体" w:hAnsi="Time" w:hint="eastAsia"/>
        </w:rPr>
        <w:t>）</w:t>
      </w:r>
      <w:r w:rsidRPr="00E55984">
        <w:rPr>
          <w:rFonts w:ascii="Time" w:eastAsia="宋体" w:hAnsi="Time" w:hint="eastAsia"/>
        </w:rPr>
        <w:t>MergeDedupReducer.java</w:t>
      </w:r>
      <w:r w:rsidRPr="00E55984">
        <w:rPr>
          <w:rFonts w:ascii="Time" w:eastAsia="宋体" w:hAnsi="Time"/>
        </w:rPr>
        <w:t xml:space="preserve"> (Reducer </w:t>
      </w:r>
      <w:r w:rsidRPr="00E55984">
        <w:rPr>
          <w:rFonts w:ascii="Time" w:eastAsia="宋体" w:hAnsi="Time" w:hint="eastAsia"/>
        </w:rPr>
        <w:t>类</w:t>
      </w:r>
      <w:r w:rsidRPr="00E55984">
        <w:rPr>
          <w:rFonts w:ascii="Time" w:eastAsia="宋体" w:hAnsi="Time" w:hint="eastAsia"/>
        </w:rPr>
        <w:t>)</w:t>
      </w:r>
      <w:bookmarkEnd w:id="13"/>
    </w:p>
    <w:p w14:paraId="10A20262" w14:textId="77777777" w:rsidR="00E55984" w:rsidRPr="00E55984" w:rsidRDefault="00E55984" w:rsidP="00E55984">
      <w:pPr>
        <w:pStyle w:val="SourceCode"/>
        <w:rPr>
          <w:rFonts w:ascii="Time" w:eastAsia="宋体" w:hAnsi="Time"/>
        </w:rPr>
      </w:pPr>
      <w:r w:rsidRPr="00E55984">
        <w:rPr>
          <w:rStyle w:val="KeywordTok"/>
          <w:rFonts w:ascii="Time" w:eastAsia="宋体" w:hAnsi="Time"/>
        </w:rPr>
        <w:t>package</w:t>
      </w:r>
      <w:r w:rsidRPr="00E55984">
        <w:rPr>
          <w:rStyle w:val="ImportTok"/>
          <w:rFonts w:ascii="Time" w:eastAsia="宋体" w:hAnsi="Time"/>
        </w:rPr>
        <w:t xml:space="preserve"> com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aa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hadoop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mapreduce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import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ImportTok"/>
          <w:rFonts w:ascii="Time" w:eastAsia="宋体" w:hAnsi="Time"/>
        </w:rPr>
        <w:t>org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apache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hadoop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io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import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ImportTok"/>
          <w:rFonts w:ascii="Time" w:eastAsia="宋体" w:hAnsi="Time"/>
        </w:rPr>
        <w:t>org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apache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hadoop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mapreduce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Reducer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import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ImportTok"/>
          <w:rFonts w:ascii="Time" w:eastAsia="宋体" w:hAnsi="Time"/>
        </w:rPr>
        <w:t>java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io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IOException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CommentTok"/>
          <w:rFonts w:ascii="Time" w:eastAsia="宋体" w:hAnsi="Time"/>
        </w:rPr>
        <w:t>/**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*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功能：相同</w:t>
      </w:r>
      <w:r w:rsidRPr="00E55984">
        <w:rPr>
          <w:rStyle w:val="NormalTok"/>
          <w:rFonts w:ascii="Time" w:eastAsia="宋体" w:hAnsi="Time"/>
        </w:rPr>
        <w:t>Key</w:t>
      </w:r>
      <w:r w:rsidRPr="00E55984">
        <w:rPr>
          <w:rStyle w:val="CommentTok"/>
          <w:rFonts w:ascii="Time" w:eastAsia="宋体" w:hAnsi="Time"/>
        </w:rPr>
        <w:t>只输出一次，实现合并去重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*/</w:t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public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KeywordTok"/>
          <w:rFonts w:ascii="Time" w:eastAsia="宋体" w:hAnsi="Time"/>
        </w:rPr>
        <w:t>class</w:t>
      </w:r>
      <w:r w:rsidRPr="00E55984">
        <w:rPr>
          <w:rStyle w:val="NormalTok"/>
          <w:rFonts w:ascii="Time" w:eastAsia="宋体" w:hAnsi="Time"/>
        </w:rPr>
        <w:t xml:space="preserve"> MergeDedupReducer </w:t>
      </w:r>
      <w:r w:rsidRPr="00E55984">
        <w:rPr>
          <w:rStyle w:val="KeywordTok"/>
          <w:rFonts w:ascii="Time" w:eastAsia="宋体" w:hAnsi="Time"/>
        </w:rPr>
        <w:t>extends</w:t>
      </w:r>
      <w:r w:rsidRPr="00E55984">
        <w:rPr>
          <w:rStyle w:val="NormalTok"/>
          <w:rFonts w:ascii="Time" w:eastAsia="宋体" w:hAnsi="Time"/>
        </w:rPr>
        <w:t xml:space="preserve"> Reducer</w:t>
      </w:r>
      <w:r w:rsidRPr="00E55984">
        <w:rPr>
          <w:rStyle w:val="OperatorTok"/>
          <w:rFonts w:ascii="Time" w:eastAsia="宋体" w:hAnsi="Time"/>
        </w:rPr>
        <w:t>&lt;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&gt;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{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</w:t>
      </w:r>
      <w:r w:rsidRPr="00E55984">
        <w:rPr>
          <w:rStyle w:val="AttributeTok"/>
          <w:rFonts w:ascii="Time" w:eastAsia="宋体" w:hAnsi="Time"/>
        </w:rPr>
        <w:t>@Override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</w:t>
      </w:r>
      <w:r w:rsidRPr="00E55984">
        <w:rPr>
          <w:rStyle w:val="KeywordTok"/>
          <w:rFonts w:ascii="Time" w:eastAsia="宋体" w:hAnsi="Time"/>
        </w:rPr>
        <w:t>protected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DataTypeTok"/>
          <w:rFonts w:ascii="Time" w:eastAsia="宋体" w:hAnsi="Time"/>
        </w:rPr>
        <w:t>void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FunctionTok"/>
          <w:rFonts w:ascii="Time" w:eastAsia="宋体" w:hAnsi="Time"/>
        </w:rPr>
        <w:t>reduce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NormalTok"/>
          <w:rFonts w:ascii="Time" w:eastAsia="宋体" w:hAnsi="Time"/>
        </w:rPr>
        <w:t xml:space="preserve"> key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Iterable</w:t>
      </w:r>
      <w:r w:rsidRPr="00E55984">
        <w:rPr>
          <w:rStyle w:val="OperatorTok"/>
          <w:rFonts w:ascii="Time" w:eastAsia="宋体" w:hAnsi="Time"/>
        </w:rPr>
        <w:t>&lt;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&gt;</w:t>
      </w:r>
      <w:r w:rsidRPr="00E55984">
        <w:rPr>
          <w:rStyle w:val="NormalTok"/>
          <w:rFonts w:ascii="Time" w:eastAsia="宋体" w:hAnsi="Time"/>
        </w:rPr>
        <w:t xml:space="preserve"> values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Context</w:t>
      </w:r>
      <w:r w:rsidRPr="00E55984">
        <w:rPr>
          <w:rStyle w:val="NormalTok"/>
          <w:rFonts w:ascii="Time" w:eastAsia="宋体" w:hAnsi="Time"/>
        </w:rPr>
        <w:t xml:space="preserve"> context</w:t>
      </w:r>
      <w:r w:rsidRPr="00E55984">
        <w:rPr>
          <w:rStyle w:val="OperatorTok"/>
          <w:rFonts w:ascii="Time" w:eastAsia="宋体" w:hAnsi="Time"/>
        </w:rPr>
        <w:t>)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    </w:t>
      </w:r>
      <w:r w:rsidRPr="00E55984">
        <w:rPr>
          <w:rStyle w:val="KeywordTok"/>
          <w:rFonts w:ascii="Time" w:eastAsia="宋体" w:hAnsi="Time"/>
        </w:rPr>
        <w:t>throws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IOException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InterruptedException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{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Style w:val="CommentTok"/>
          <w:rFonts w:ascii="Time" w:eastAsia="宋体" w:hAnsi="Time"/>
        </w:rPr>
        <w:t xml:space="preserve">// </w:t>
      </w:r>
      <w:r w:rsidRPr="00E55984">
        <w:rPr>
          <w:rStyle w:val="CommentTok"/>
          <w:rFonts w:ascii="Time" w:eastAsia="宋体" w:hAnsi="Time"/>
        </w:rPr>
        <w:t>无论</w:t>
      </w:r>
      <w:r w:rsidRPr="00E55984">
        <w:rPr>
          <w:rStyle w:val="CommentTok"/>
          <w:rFonts w:ascii="Time" w:eastAsia="宋体" w:hAnsi="Time"/>
        </w:rPr>
        <w:t>values</w:t>
      </w:r>
      <w:r w:rsidRPr="00E55984">
        <w:rPr>
          <w:rStyle w:val="CommentTok"/>
          <w:rFonts w:ascii="Time" w:eastAsia="宋体" w:hAnsi="Time"/>
        </w:rPr>
        <w:t>有多少个</w:t>
      </w:r>
      <w:r w:rsidRPr="00E55984">
        <w:rPr>
          <w:rStyle w:val="CommentTok"/>
          <w:rFonts w:ascii="Time" w:eastAsia="宋体" w:hAnsi="Time"/>
        </w:rPr>
        <w:t>"1"</w:t>
      </w:r>
      <w:r w:rsidRPr="00E55984">
        <w:rPr>
          <w:rStyle w:val="CommentTok"/>
          <w:rFonts w:ascii="Time" w:eastAsia="宋体" w:hAnsi="Time"/>
        </w:rPr>
        <w:t>，只输出一次</w:t>
      </w:r>
      <w:r w:rsidRPr="00E55984">
        <w:rPr>
          <w:rStyle w:val="CommentTok"/>
          <w:rFonts w:ascii="Time" w:eastAsia="宋体" w:hAnsi="Time"/>
        </w:rPr>
        <w:t>key</w:t>
      </w:r>
      <w:r w:rsidRPr="00E55984">
        <w:rPr>
          <w:rStyle w:val="CommentTok"/>
          <w:rFonts w:ascii="Time" w:eastAsia="宋体" w:hAnsi="Time"/>
        </w:rPr>
        <w:t>，实现去重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context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write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key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KeywordTok"/>
          <w:rFonts w:ascii="Time" w:eastAsia="宋体" w:hAnsi="Time"/>
        </w:rPr>
        <w:t>new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StringTok"/>
          <w:rFonts w:ascii="Time" w:eastAsia="宋体" w:hAnsi="Time"/>
        </w:rPr>
        <w:t>""</w:t>
      </w:r>
      <w:r w:rsidRPr="00E55984">
        <w:rPr>
          <w:rStyle w:val="OperatorTok"/>
          <w:rFonts w:ascii="Time" w:eastAsia="宋体" w:hAnsi="Time"/>
        </w:rPr>
        <w:t>));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</w:t>
      </w:r>
      <w:r w:rsidRPr="00E55984">
        <w:rPr>
          <w:rStyle w:val="OperatorTok"/>
          <w:rFonts w:ascii="Time" w:eastAsia="宋体" w:hAnsi="Time"/>
        </w:rPr>
        <w:t>}</w:t>
      </w:r>
      <w:r w:rsidRPr="00E55984">
        <w:rPr>
          <w:rFonts w:ascii="Time" w:eastAsia="宋体" w:hAnsi="Time"/>
        </w:rPr>
        <w:br/>
      </w:r>
      <w:r w:rsidRPr="00E55984">
        <w:rPr>
          <w:rStyle w:val="OperatorTok"/>
          <w:rFonts w:ascii="Time" w:eastAsia="宋体" w:hAnsi="Time"/>
        </w:rPr>
        <w:t>}</w:t>
      </w:r>
    </w:p>
    <w:p w14:paraId="32422AB7" w14:textId="77777777" w:rsidR="00E55984" w:rsidRPr="00E55984" w:rsidRDefault="00E55984" w:rsidP="00E55984">
      <w:pPr>
        <w:pStyle w:val="3"/>
        <w:rPr>
          <w:rFonts w:ascii="Time" w:eastAsia="宋体" w:hAnsi="Time"/>
        </w:rPr>
      </w:pPr>
      <w:bookmarkStart w:id="14" w:name="X3dca1bb91e239a44506104c511b83898401bd83"/>
      <w:bookmarkStart w:id="15" w:name="_Toc213254860"/>
      <w:bookmarkEnd w:id="12"/>
      <w:r w:rsidRPr="00E55984">
        <w:rPr>
          <w:rFonts w:ascii="Time" w:eastAsia="宋体" w:hAnsi="Time" w:hint="eastAsia"/>
        </w:rPr>
        <w:t>（</w:t>
      </w:r>
      <w:r w:rsidRPr="00E55984">
        <w:rPr>
          <w:rFonts w:ascii="Time" w:eastAsia="宋体" w:hAnsi="Time" w:hint="eastAsia"/>
        </w:rPr>
        <w:t>3</w:t>
      </w:r>
      <w:r w:rsidRPr="00E55984">
        <w:rPr>
          <w:rFonts w:ascii="Time" w:eastAsia="宋体" w:hAnsi="Time" w:hint="eastAsia"/>
        </w:rPr>
        <w:t>）</w:t>
      </w:r>
      <w:r w:rsidRPr="00E55984">
        <w:rPr>
          <w:rFonts w:ascii="Time" w:eastAsia="宋体" w:hAnsi="Time" w:hint="eastAsia"/>
        </w:rPr>
        <w:t>MergeDedupDriver.java</w:t>
      </w:r>
      <w:r w:rsidRPr="00E55984">
        <w:rPr>
          <w:rFonts w:ascii="Time" w:eastAsia="宋体" w:hAnsi="Time"/>
        </w:rPr>
        <w:t xml:space="preserve"> (Driver </w:t>
      </w:r>
      <w:r w:rsidRPr="00E55984">
        <w:rPr>
          <w:rFonts w:ascii="Time" w:eastAsia="宋体" w:hAnsi="Time" w:hint="eastAsia"/>
        </w:rPr>
        <w:t>类</w:t>
      </w:r>
      <w:r w:rsidRPr="00E55984">
        <w:rPr>
          <w:rFonts w:ascii="Time" w:eastAsia="宋体" w:hAnsi="Time" w:hint="eastAsia"/>
        </w:rPr>
        <w:t>)</w:t>
      </w:r>
      <w:bookmarkEnd w:id="15"/>
    </w:p>
    <w:p w14:paraId="2F6D8267" w14:textId="77777777" w:rsidR="00E55984" w:rsidRPr="00E55984" w:rsidRDefault="00E55984" w:rsidP="00E55984">
      <w:pPr>
        <w:pStyle w:val="SourceCode"/>
        <w:rPr>
          <w:rFonts w:ascii="Time" w:eastAsia="宋体" w:hAnsi="Time"/>
        </w:rPr>
      </w:pPr>
      <w:r w:rsidRPr="00E55984">
        <w:rPr>
          <w:rStyle w:val="KeywordTok"/>
          <w:rFonts w:ascii="Time" w:eastAsia="宋体" w:hAnsi="Time"/>
        </w:rPr>
        <w:t>package</w:t>
      </w:r>
      <w:r w:rsidRPr="00E55984">
        <w:rPr>
          <w:rStyle w:val="ImportTok"/>
          <w:rFonts w:ascii="Time" w:eastAsia="宋体" w:hAnsi="Time"/>
        </w:rPr>
        <w:t xml:space="preserve"> com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aa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hadoop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mapreduce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import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ImportTok"/>
          <w:rFonts w:ascii="Time" w:eastAsia="宋体" w:hAnsi="Time"/>
        </w:rPr>
        <w:t>org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apache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hadoop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conf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Configuration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import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ImportTok"/>
          <w:rFonts w:ascii="Time" w:eastAsia="宋体" w:hAnsi="Time"/>
        </w:rPr>
        <w:t>org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apache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hadoop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fs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Path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import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ImportTok"/>
          <w:rFonts w:ascii="Time" w:eastAsia="宋体" w:hAnsi="Time"/>
        </w:rPr>
        <w:t>org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apache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hadoop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io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import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ImportTok"/>
          <w:rFonts w:ascii="Time" w:eastAsia="宋体" w:hAnsi="Time"/>
        </w:rPr>
        <w:t>org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apache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hadoop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mapreduce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Job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import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ImportTok"/>
          <w:rFonts w:ascii="Time" w:eastAsia="宋体" w:hAnsi="Time"/>
        </w:rPr>
        <w:t>org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apache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hadoop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mapreduce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lib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input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FileInputFormat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import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ImportTok"/>
          <w:rFonts w:ascii="Time" w:eastAsia="宋体" w:hAnsi="Time"/>
        </w:rPr>
        <w:t>org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apache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hadoop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mapreduce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lib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output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FileOutputFormat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CommentTok"/>
          <w:rFonts w:ascii="Time" w:eastAsia="宋体" w:hAnsi="Time"/>
        </w:rPr>
        <w:lastRenderedPageBreak/>
        <w:t>/**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*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功能：配置并提交</w:t>
      </w:r>
      <w:r w:rsidRPr="00E55984">
        <w:rPr>
          <w:rStyle w:val="NormalTok"/>
          <w:rFonts w:ascii="Time" w:eastAsia="宋体" w:hAnsi="Time"/>
        </w:rPr>
        <w:t>MapReduce</w:t>
      </w:r>
      <w:r w:rsidRPr="00E55984">
        <w:rPr>
          <w:rStyle w:val="CommentTok"/>
          <w:rFonts w:ascii="Time" w:eastAsia="宋体" w:hAnsi="Time"/>
        </w:rPr>
        <w:t>作业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*/</w:t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public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KeywordTok"/>
          <w:rFonts w:ascii="Time" w:eastAsia="宋体" w:hAnsi="Time"/>
        </w:rPr>
        <w:t>class</w:t>
      </w:r>
      <w:r w:rsidRPr="00E55984">
        <w:rPr>
          <w:rStyle w:val="NormalTok"/>
          <w:rFonts w:ascii="Time" w:eastAsia="宋体" w:hAnsi="Time"/>
        </w:rPr>
        <w:t xml:space="preserve"> MergeDedupDriver </w:t>
      </w:r>
      <w:r w:rsidRPr="00E55984">
        <w:rPr>
          <w:rStyle w:val="OperatorTok"/>
          <w:rFonts w:ascii="Time" w:eastAsia="宋体" w:hAnsi="Time"/>
        </w:rPr>
        <w:t>{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</w:t>
      </w:r>
      <w:r w:rsidRPr="00E55984">
        <w:rPr>
          <w:rStyle w:val="KeywordTok"/>
          <w:rFonts w:ascii="Time" w:eastAsia="宋体" w:hAnsi="Time"/>
        </w:rPr>
        <w:t>public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DataTypeTok"/>
          <w:rFonts w:ascii="Time" w:eastAsia="宋体" w:hAnsi="Time"/>
        </w:rPr>
        <w:t>static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DataTypeTok"/>
          <w:rFonts w:ascii="Time" w:eastAsia="宋体" w:hAnsi="Time"/>
        </w:rPr>
        <w:t>void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FunctionTok"/>
          <w:rFonts w:ascii="Time" w:eastAsia="宋体" w:hAnsi="Time"/>
        </w:rPr>
        <w:t>main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BuiltInTok"/>
          <w:rFonts w:ascii="Time" w:eastAsia="宋体" w:hAnsi="Time"/>
        </w:rPr>
        <w:t>String</w:t>
      </w:r>
      <w:r w:rsidRPr="00E55984">
        <w:rPr>
          <w:rStyle w:val="OperatorTok"/>
          <w:rFonts w:ascii="Time" w:eastAsia="宋体" w:hAnsi="Time"/>
        </w:rPr>
        <w:t>[]</w:t>
      </w:r>
      <w:r w:rsidRPr="00E55984">
        <w:rPr>
          <w:rStyle w:val="NormalTok"/>
          <w:rFonts w:ascii="Time" w:eastAsia="宋体" w:hAnsi="Time"/>
        </w:rPr>
        <w:t xml:space="preserve"> args</w:t>
      </w:r>
      <w:r w:rsidRPr="00E55984">
        <w:rPr>
          <w:rStyle w:val="OperatorTok"/>
          <w:rFonts w:ascii="Time" w:eastAsia="宋体" w:hAnsi="Time"/>
        </w:rPr>
        <w:t>)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KeywordTok"/>
          <w:rFonts w:ascii="Time" w:eastAsia="宋体" w:hAnsi="Time"/>
        </w:rPr>
        <w:t>throws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Exception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{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Style w:val="BuiltInTok"/>
          <w:rFonts w:ascii="Time" w:eastAsia="宋体" w:hAnsi="Time"/>
        </w:rPr>
        <w:t>Configuration</w:t>
      </w:r>
      <w:r w:rsidRPr="00E55984">
        <w:rPr>
          <w:rStyle w:val="NormalTok"/>
          <w:rFonts w:ascii="Time" w:eastAsia="宋体" w:hAnsi="Time"/>
        </w:rPr>
        <w:t xml:space="preserve"> conf </w:t>
      </w:r>
      <w:r w:rsidRPr="00E55984">
        <w:rPr>
          <w:rStyle w:val="OperatorTok"/>
          <w:rFonts w:ascii="Time" w:eastAsia="宋体" w:hAnsi="Time"/>
        </w:rPr>
        <w:t>=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KeywordTok"/>
          <w:rFonts w:ascii="Time" w:eastAsia="宋体" w:hAnsi="Time"/>
        </w:rPr>
        <w:t>new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Configuration</w:t>
      </w:r>
      <w:r w:rsidRPr="00E55984">
        <w:rPr>
          <w:rStyle w:val="OperatorTok"/>
          <w:rFonts w:ascii="Time" w:eastAsia="宋体" w:hAnsi="Time"/>
        </w:rPr>
        <w:t>();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Job job </w:t>
      </w:r>
      <w:r w:rsidRPr="00E55984">
        <w:rPr>
          <w:rStyle w:val="OperatorTok"/>
          <w:rFonts w:ascii="Time" w:eastAsia="宋体" w:hAnsi="Time"/>
        </w:rPr>
        <w:t>=</w:t>
      </w:r>
      <w:r w:rsidRPr="00E55984">
        <w:rPr>
          <w:rStyle w:val="NormalTok"/>
          <w:rFonts w:ascii="Time" w:eastAsia="宋体" w:hAnsi="Time"/>
        </w:rPr>
        <w:t xml:space="preserve"> Job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getInstance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conf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StringTok"/>
          <w:rFonts w:ascii="Time" w:eastAsia="宋体" w:hAnsi="Time"/>
        </w:rPr>
        <w:t>"MergeDedupJob"</w:t>
      </w:r>
      <w:r w:rsidRPr="00E55984">
        <w:rPr>
          <w:rStyle w:val="OperatorTok"/>
          <w:rFonts w:ascii="Time" w:eastAsia="宋体" w:hAnsi="Time"/>
        </w:rPr>
        <w:t>);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job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setJarByClass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MergeDedupDriver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class</w:t>
      </w:r>
      <w:r w:rsidRPr="00E55984">
        <w:rPr>
          <w:rStyle w:val="OperatorTok"/>
          <w:rFonts w:ascii="Time" w:eastAsia="宋体" w:hAnsi="Time"/>
        </w:rPr>
        <w:t>);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job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setMapperClass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MergeDedupMapper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class</w:t>
      </w:r>
      <w:r w:rsidRPr="00E55984">
        <w:rPr>
          <w:rStyle w:val="OperatorTok"/>
          <w:rFonts w:ascii="Time" w:eastAsia="宋体" w:hAnsi="Time"/>
        </w:rPr>
        <w:t>);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job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setReducerClass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MergeDedupReducer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class</w:t>
      </w:r>
      <w:r w:rsidRPr="00E55984">
        <w:rPr>
          <w:rStyle w:val="OperatorTok"/>
          <w:rFonts w:ascii="Time" w:eastAsia="宋体" w:hAnsi="Time"/>
        </w:rPr>
        <w:t>);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job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setMapOutputKeyClass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class</w:t>
      </w:r>
      <w:r w:rsidRPr="00E55984">
        <w:rPr>
          <w:rStyle w:val="OperatorTok"/>
          <w:rFonts w:ascii="Time" w:eastAsia="宋体" w:hAnsi="Time"/>
        </w:rPr>
        <w:t>);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job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setMapOutputValueClass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class</w:t>
      </w:r>
      <w:r w:rsidRPr="00E55984">
        <w:rPr>
          <w:rStyle w:val="OperatorTok"/>
          <w:rFonts w:ascii="Time" w:eastAsia="宋体" w:hAnsi="Time"/>
        </w:rPr>
        <w:t>);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job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setOutputKeyClass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class</w:t>
      </w:r>
      <w:r w:rsidRPr="00E55984">
        <w:rPr>
          <w:rStyle w:val="OperatorTok"/>
          <w:rFonts w:ascii="Time" w:eastAsia="宋体" w:hAnsi="Time"/>
        </w:rPr>
        <w:t>);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job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setOutputValueClass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class</w:t>
      </w:r>
      <w:r w:rsidRPr="00E55984">
        <w:rPr>
          <w:rStyle w:val="OperatorTok"/>
          <w:rFonts w:ascii="Time" w:eastAsia="宋体" w:hAnsi="Time"/>
        </w:rPr>
        <w:t>);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Style w:val="CommentTok"/>
          <w:rFonts w:ascii="Time" w:eastAsia="宋体" w:hAnsi="Time"/>
        </w:rPr>
        <w:t>// main</w:t>
      </w:r>
      <w:r w:rsidRPr="00E55984">
        <w:rPr>
          <w:rStyle w:val="CommentTok"/>
          <w:rFonts w:ascii="Time" w:eastAsia="宋体" w:hAnsi="Time"/>
        </w:rPr>
        <w:t>方法的参数</w:t>
      </w:r>
      <w:r w:rsidRPr="00E55984">
        <w:rPr>
          <w:rStyle w:val="CommentTok"/>
          <w:rFonts w:ascii="Time" w:eastAsia="宋体" w:hAnsi="Time"/>
        </w:rPr>
        <w:t>args[0]</w:t>
      </w:r>
      <w:r w:rsidRPr="00E55984">
        <w:rPr>
          <w:rStyle w:val="CommentTok"/>
          <w:rFonts w:ascii="Time" w:eastAsia="宋体" w:hAnsi="Time"/>
        </w:rPr>
        <w:t>为输入路径，</w:t>
      </w:r>
      <w:r w:rsidRPr="00E55984">
        <w:rPr>
          <w:rStyle w:val="CommentTok"/>
          <w:rFonts w:ascii="Time" w:eastAsia="宋体" w:hAnsi="Time"/>
        </w:rPr>
        <w:t>args[1]</w:t>
      </w:r>
      <w:r w:rsidRPr="00E55984">
        <w:rPr>
          <w:rStyle w:val="CommentTok"/>
          <w:rFonts w:ascii="Time" w:eastAsia="宋体" w:hAnsi="Time"/>
        </w:rPr>
        <w:t>为输出路径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FileInputFormat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addInputPath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job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KeywordTok"/>
          <w:rFonts w:ascii="Time" w:eastAsia="宋体" w:hAnsi="Time"/>
        </w:rPr>
        <w:t>new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FunctionTok"/>
          <w:rFonts w:ascii="Time" w:eastAsia="宋体" w:hAnsi="Time"/>
        </w:rPr>
        <w:t>Path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args</w:t>
      </w:r>
      <w:r w:rsidRPr="00E55984">
        <w:rPr>
          <w:rStyle w:val="OperatorTok"/>
          <w:rFonts w:ascii="Time" w:eastAsia="宋体" w:hAnsi="Time"/>
        </w:rPr>
        <w:t>[</w:t>
      </w:r>
      <w:r w:rsidRPr="00E55984">
        <w:rPr>
          <w:rStyle w:val="DecValTok"/>
          <w:rFonts w:ascii="Time" w:eastAsia="宋体" w:hAnsi="Time"/>
        </w:rPr>
        <w:t>0</w:t>
      </w:r>
      <w:r w:rsidRPr="00E55984">
        <w:rPr>
          <w:rStyle w:val="OperatorTok"/>
          <w:rFonts w:ascii="Time" w:eastAsia="宋体" w:hAnsi="Time"/>
        </w:rPr>
        <w:t>]));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FileOutputFormat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setOutputPath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job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KeywordTok"/>
          <w:rFonts w:ascii="Time" w:eastAsia="宋体" w:hAnsi="Time"/>
        </w:rPr>
        <w:t>new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FunctionTok"/>
          <w:rFonts w:ascii="Time" w:eastAsia="宋体" w:hAnsi="Time"/>
        </w:rPr>
        <w:t>Path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args</w:t>
      </w:r>
      <w:r w:rsidRPr="00E55984">
        <w:rPr>
          <w:rStyle w:val="OperatorTok"/>
          <w:rFonts w:ascii="Time" w:eastAsia="宋体" w:hAnsi="Time"/>
        </w:rPr>
        <w:t>[</w:t>
      </w:r>
      <w:r w:rsidRPr="00E55984">
        <w:rPr>
          <w:rStyle w:val="DecValTok"/>
          <w:rFonts w:ascii="Time" w:eastAsia="宋体" w:hAnsi="Time"/>
        </w:rPr>
        <w:t>1</w:t>
      </w:r>
      <w:r w:rsidRPr="00E55984">
        <w:rPr>
          <w:rStyle w:val="OperatorTok"/>
          <w:rFonts w:ascii="Time" w:eastAsia="宋体" w:hAnsi="Time"/>
        </w:rPr>
        <w:t>]));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Style w:val="BuiltInTok"/>
          <w:rFonts w:ascii="Time" w:eastAsia="宋体" w:hAnsi="Time"/>
        </w:rPr>
        <w:t>System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exit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job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waitForCompletion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KeywordTok"/>
          <w:rFonts w:ascii="Time" w:eastAsia="宋体" w:hAnsi="Time"/>
        </w:rPr>
        <w:t>true</w:t>
      </w:r>
      <w:r w:rsidRPr="00E55984">
        <w:rPr>
          <w:rStyle w:val="OperatorTok"/>
          <w:rFonts w:ascii="Time" w:eastAsia="宋体" w:hAnsi="Time"/>
        </w:rPr>
        <w:t>)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?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DecValTok"/>
          <w:rFonts w:ascii="Time" w:eastAsia="宋体" w:hAnsi="Time"/>
        </w:rPr>
        <w:t>0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: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DecValTok"/>
          <w:rFonts w:ascii="Time" w:eastAsia="宋体" w:hAnsi="Time"/>
        </w:rPr>
        <w:t>1</w:t>
      </w:r>
      <w:r w:rsidRPr="00E55984">
        <w:rPr>
          <w:rStyle w:val="OperatorTok"/>
          <w:rFonts w:ascii="Time" w:eastAsia="宋体" w:hAnsi="Time"/>
        </w:rPr>
        <w:t>);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</w:t>
      </w:r>
      <w:r w:rsidRPr="00E55984">
        <w:rPr>
          <w:rStyle w:val="OperatorTok"/>
          <w:rFonts w:ascii="Time" w:eastAsia="宋体" w:hAnsi="Time"/>
        </w:rPr>
        <w:t>}</w:t>
      </w:r>
      <w:r w:rsidRPr="00E55984">
        <w:rPr>
          <w:rFonts w:ascii="Time" w:eastAsia="宋体" w:hAnsi="Time"/>
        </w:rPr>
        <w:br/>
      </w:r>
      <w:r w:rsidRPr="00E55984">
        <w:rPr>
          <w:rStyle w:val="OperatorTok"/>
          <w:rFonts w:ascii="Time" w:eastAsia="宋体" w:hAnsi="Time"/>
        </w:rPr>
        <w:t>}</w:t>
      </w:r>
    </w:p>
    <w:p w14:paraId="17306DAE" w14:textId="25326B20" w:rsidR="00E55984" w:rsidRPr="00E55984" w:rsidRDefault="00E55984" w:rsidP="00E55984">
      <w:pPr>
        <w:pStyle w:val="2"/>
        <w:rPr>
          <w:rFonts w:ascii="Time" w:eastAsia="宋体" w:hAnsi="Time"/>
          <w:b/>
          <w:bCs/>
          <w:sz w:val="22"/>
          <w:szCs w:val="22"/>
        </w:rPr>
      </w:pPr>
      <w:bookmarkStart w:id="16" w:name="三步骤-2创建-mapreduce-类-祖孙关系挖掘"/>
      <w:bookmarkStart w:id="17" w:name="_Toc213254861"/>
      <w:bookmarkEnd w:id="14"/>
      <w:r w:rsidRPr="00E55984">
        <w:rPr>
          <w:rFonts w:ascii="Time" w:eastAsia="宋体" w:hAnsi="Time" w:hint="eastAsia"/>
          <w:b/>
          <w:bCs/>
          <w:sz w:val="22"/>
          <w:szCs w:val="22"/>
        </w:rPr>
        <w:t>步骤</w:t>
      </w:r>
      <w:r w:rsidRPr="00E55984">
        <w:rPr>
          <w:rFonts w:ascii="Time" w:eastAsia="宋体" w:hAnsi="Time"/>
          <w:b/>
          <w:bCs/>
          <w:sz w:val="22"/>
          <w:szCs w:val="22"/>
        </w:rPr>
        <w:t xml:space="preserve"> </w:t>
      </w:r>
      <w:r w:rsidRPr="00E55984">
        <w:rPr>
          <w:rFonts w:ascii="Time" w:eastAsia="宋体" w:hAnsi="Time" w:hint="eastAsia"/>
          <w:b/>
          <w:bCs/>
          <w:sz w:val="22"/>
          <w:szCs w:val="22"/>
        </w:rPr>
        <w:t>2</w:t>
      </w:r>
      <w:r w:rsidRPr="00E55984">
        <w:rPr>
          <w:rFonts w:ascii="Time" w:eastAsia="宋体" w:hAnsi="Time" w:hint="eastAsia"/>
          <w:b/>
          <w:bCs/>
          <w:sz w:val="22"/>
          <w:szCs w:val="22"/>
        </w:rPr>
        <w:t>：创建</w:t>
      </w:r>
      <w:r w:rsidRPr="00E55984">
        <w:rPr>
          <w:rFonts w:ascii="Time" w:eastAsia="宋体" w:hAnsi="Time"/>
          <w:b/>
          <w:bCs/>
          <w:sz w:val="22"/>
          <w:szCs w:val="22"/>
        </w:rPr>
        <w:t xml:space="preserve"> MapReduce </w:t>
      </w:r>
      <w:r w:rsidRPr="00E55984">
        <w:rPr>
          <w:rFonts w:ascii="Time" w:eastAsia="宋体" w:hAnsi="Time" w:hint="eastAsia"/>
          <w:b/>
          <w:bCs/>
          <w:sz w:val="22"/>
          <w:szCs w:val="22"/>
        </w:rPr>
        <w:t>类</w:t>
      </w:r>
      <w:r w:rsidRPr="00E55984">
        <w:rPr>
          <w:rFonts w:ascii="Time" w:eastAsia="宋体" w:hAnsi="Time"/>
          <w:b/>
          <w:bCs/>
          <w:sz w:val="22"/>
          <w:szCs w:val="22"/>
        </w:rPr>
        <w:t xml:space="preserve"> </w:t>
      </w:r>
      <w:r w:rsidRPr="00E55984">
        <w:rPr>
          <w:rFonts w:ascii="Time" w:eastAsia="宋体" w:hAnsi="Time" w:hint="eastAsia"/>
          <w:b/>
          <w:bCs/>
          <w:sz w:val="22"/>
          <w:szCs w:val="22"/>
        </w:rPr>
        <w:t>(</w:t>
      </w:r>
      <w:r w:rsidRPr="00E55984">
        <w:rPr>
          <w:rFonts w:ascii="Time" w:eastAsia="宋体" w:hAnsi="Time" w:hint="eastAsia"/>
          <w:b/>
          <w:bCs/>
          <w:sz w:val="22"/>
          <w:szCs w:val="22"/>
        </w:rPr>
        <w:t>祖孙关系挖掘</w:t>
      </w:r>
      <w:r w:rsidRPr="00E55984">
        <w:rPr>
          <w:rFonts w:ascii="Time" w:eastAsia="宋体" w:hAnsi="Time" w:hint="eastAsia"/>
          <w:b/>
          <w:bCs/>
          <w:sz w:val="22"/>
          <w:szCs w:val="22"/>
        </w:rPr>
        <w:t>)</w:t>
      </w:r>
      <w:bookmarkEnd w:id="17"/>
    </w:p>
    <w:p w14:paraId="37EC71E5" w14:textId="77777777" w:rsidR="00E55984" w:rsidRPr="00E55984" w:rsidRDefault="00E55984" w:rsidP="00E55984">
      <w:pPr>
        <w:pStyle w:val="FirstParagraph"/>
        <w:rPr>
          <w:rFonts w:ascii="Time" w:eastAsia="宋体" w:hAnsi="Time"/>
        </w:rPr>
      </w:pPr>
      <w:r w:rsidRPr="00E55984">
        <w:rPr>
          <w:rFonts w:ascii="Time" w:eastAsia="宋体" w:hAnsi="Time" w:hint="eastAsia"/>
        </w:rPr>
        <w:t>继续在</w:t>
      </w:r>
      <w:r w:rsidRPr="00E55984">
        <w:rPr>
          <w:rFonts w:ascii="Time" w:eastAsia="宋体" w:hAnsi="Time"/>
        </w:rPr>
        <w:t xml:space="preserve"> </w:t>
      </w:r>
      <w:r w:rsidRPr="00E55984">
        <w:rPr>
          <w:rStyle w:val="VerbatimChar"/>
          <w:rFonts w:ascii="Time" w:eastAsia="宋体" w:hAnsi="Time"/>
        </w:rPr>
        <w:t>com.aa.hadoop.mapreduce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 w:hint="eastAsia"/>
        </w:rPr>
        <w:t>包下创建以下</w:t>
      </w:r>
      <w:r w:rsidRPr="00E55984">
        <w:rPr>
          <w:rFonts w:ascii="Time" w:eastAsia="宋体" w:hAnsi="Time"/>
        </w:rPr>
        <w:t xml:space="preserve"> 3 </w:t>
      </w:r>
      <w:r w:rsidRPr="00E55984">
        <w:rPr>
          <w:rFonts w:ascii="Time" w:eastAsia="宋体" w:hAnsi="Time" w:hint="eastAsia"/>
        </w:rPr>
        <w:t>个类。</w:t>
      </w:r>
    </w:p>
    <w:p w14:paraId="04DA3530" w14:textId="77777777" w:rsidR="00E55984" w:rsidRPr="00E55984" w:rsidRDefault="00E55984" w:rsidP="00E55984">
      <w:pPr>
        <w:pStyle w:val="3"/>
        <w:rPr>
          <w:rFonts w:ascii="Time" w:eastAsia="宋体" w:hAnsi="Time"/>
        </w:rPr>
      </w:pPr>
      <w:bookmarkStart w:id="18" w:name="Xb295b73d55f6216ab3b1add70b3f238a538f9bb"/>
      <w:bookmarkStart w:id="19" w:name="_Toc213254862"/>
      <w:r w:rsidRPr="00E55984">
        <w:rPr>
          <w:rFonts w:ascii="Time" w:eastAsia="宋体" w:hAnsi="Time" w:hint="eastAsia"/>
        </w:rPr>
        <w:t>（</w:t>
      </w:r>
      <w:r w:rsidRPr="00E55984">
        <w:rPr>
          <w:rFonts w:ascii="Time" w:eastAsia="宋体" w:hAnsi="Time" w:hint="eastAsia"/>
        </w:rPr>
        <w:t>1</w:t>
      </w:r>
      <w:r w:rsidRPr="00E55984">
        <w:rPr>
          <w:rFonts w:ascii="Time" w:eastAsia="宋体" w:hAnsi="Time" w:hint="eastAsia"/>
        </w:rPr>
        <w:t>）</w:t>
      </w:r>
      <w:r w:rsidRPr="00E55984">
        <w:rPr>
          <w:rFonts w:ascii="Time" w:eastAsia="宋体" w:hAnsi="Time" w:hint="eastAsia"/>
        </w:rPr>
        <w:t>GrandparentMapper.java</w:t>
      </w:r>
      <w:r w:rsidRPr="00E55984">
        <w:rPr>
          <w:rFonts w:ascii="Time" w:eastAsia="宋体" w:hAnsi="Time"/>
        </w:rPr>
        <w:t xml:space="preserve"> (Mapper </w:t>
      </w:r>
      <w:r w:rsidRPr="00E55984">
        <w:rPr>
          <w:rFonts w:ascii="Time" w:eastAsia="宋体" w:hAnsi="Time" w:hint="eastAsia"/>
        </w:rPr>
        <w:t>类</w:t>
      </w:r>
      <w:r w:rsidRPr="00E55984">
        <w:rPr>
          <w:rFonts w:ascii="Time" w:eastAsia="宋体" w:hAnsi="Time" w:hint="eastAsia"/>
        </w:rPr>
        <w:t>)</w:t>
      </w:r>
      <w:bookmarkEnd w:id="19"/>
    </w:p>
    <w:p w14:paraId="4237217E" w14:textId="77777777" w:rsidR="00E55984" w:rsidRPr="00E55984" w:rsidRDefault="00E55984" w:rsidP="00E55984">
      <w:pPr>
        <w:pStyle w:val="SourceCode"/>
        <w:rPr>
          <w:rFonts w:ascii="Time" w:eastAsia="宋体" w:hAnsi="Time"/>
        </w:rPr>
      </w:pPr>
      <w:r w:rsidRPr="00E55984">
        <w:rPr>
          <w:rStyle w:val="KeywordTok"/>
          <w:rFonts w:ascii="Time" w:eastAsia="宋体" w:hAnsi="Time"/>
        </w:rPr>
        <w:t>package</w:t>
      </w:r>
      <w:r w:rsidRPr="00E55984">
        <w:rPr>
          <w:rStyle w:val="ImportTok"/>
          <w:rFonts w:ascii="Time" w:eastAsia="宋体" w:hAnsi="Time"/>
        </w:rPr>
        <w:t xml:space="preserve"> com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aa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hadoop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mapreduce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import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ImportTok"/>
          <w:rFonts w:ascii="Time" w:eastAsia="宋体" w:hAnsi="Time"/>
        </w:rPr>
        <w:t>org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apache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hadoop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io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LongWritable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import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ImportTok"/>
          <w:rFonts w:ascii="Time" w:eastAsia="宋体" w:hAnsi="Time"/>
        </w:rPr>
        <w:t>org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apache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hadoop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io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import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ImportTok"/>
          <w:rFonts w:ascii="Time" w:eastAsia="宋体" w:hAnsi="Time"/>
        </w:rPr>
        <w:t>org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apache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hadoop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mapreduce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Mapper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import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ImportTok"/>
          <w:rFonts w:ascii="Time" w:eastAsia="宋体" w:hAnsi="Time"/>
        </w:rPr>
        <w:t>java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io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IOException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CommentTok"/>
          <w:rFonts w:ascii="Time" w:eastAsia="宋体" w:hAnsi="Time"/>
        </w:rPr>
        <w:t>/**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*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功能：处理</w:t>
      </w:r>
      <w:r w:rsidRPr="00E55984">
        <w:rPr>
          <w:rStyle w:val="NormalTok"/>
          <w:rFonts w:ascii="Time" w:eastAsia="宋体" w:hAnsi="Time"/>
        </w:rPr>
        <w:t>child</w:t>
      </w:r>
      <w:r w:rsidRPr="00E55984">
        <w:rPr>
          <w:rStyle w:val="CommentTok"/>
          <w:rFonts w:ascii="Time" w:eastAsia="宋体" w:hAnsi="Time"/>
        </w:rPr>
        <w:t>-</w:t>
      </w:r>
      <w:r w:rsidRPr="00E55984">
        <w:rPr>
          <w:rStyle w:val="NormalTok"/>
          <w:rFonts w:ascii="Time" w:eastAsia="宋体" w:hAnsi="Time"/>
        </w:rPr>
        <w:t>parent</w:t>
      </w:r>
      <w:r w:rsidRPr="00E55984">
        <w:rPr>
          <w:rStyle w:val="CommentTok"/>
          <w:rFonts w:ascii="Time" w:eastAsia="宋体" w:hAnsi="Time"/>
        </w:rPr>
        <w:t>表格，输出标记父子关系的键值对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*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思想：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lastRenderedPageBreak/>
        <w:t xml:space="preserve"> </w:t>
      </w:r>
      <w:r w:rsidRPr="00E55984">
        <w:rPr>
          <w:rStyle w:val="CommentTok"/>
          <w:rFonts w:ascii="Time" w:eastAsia="宋体" w:hAnsi="Time"/>
        </w:rPr>
        <w:t>*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1. (</w:t>
      </w:r>
      <w:r w:rsidRPr="00E55984">
        <w:rPr>
          <w:rStyle w:val="NormalTok"/>
          <w:rFonts w:ascii="Time" w:eastAsia="宋体" w:hAnsi="Time"/>
        </w:rPr>
        <w:t>parent</w:t>
      </w:r>
      <w:r w:rsidRPr="00E55984">
        <w:rPr>
          <w:rStyle w:val="Comment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"</w:t>
      </w:r>
      <w:r w:rsidRPr="00E55984">
        <w:rPr>
          <w:rStyle w:val="NormalTok"/>
          <w:rFonts w:ascii="Time" w:eastAsia="宋体" w:hAnsi="Time"/>
        </w:rPr>
        <w:t>P</w:t>
      </w:r>
      <w:r w:rsidRPr="00E55984">
        <w:rPr>
          <w:rStyle w:val="CommentTok"/>
          <w:rFonts w:ascii="Time" w:eastAsia="宋体" w:hAnsi="Time"/>
        </w:rPr>
        <w:t>-"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+</w:t>
      </w:r>
      <w:r w:rsidRPr="00E55984">
        <w:rPr>
          <w:rStyle w:val="NormalTok"/>
          <w:rFonts w:ascii="Time" w:eastAsia="宋体" w:hAnsi="Time"/>
        </w:rPr>
        <w:t xml:space="preserve"> child</w:t>
      </w:r>
      <w:r w:rsidRPr="00E55984">
        <w:rPr>
          <w:rStyle w:val="CommentTok"/>
          <w:rFonts w:ascii="Time" w:eastAsia="宋体" w:hAnsi="Time"/>
        </w:rPr>
        <w:t>)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-&gt;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以</w:t>
      </w:r>
      <w:r w:rsidRPr="00E55984">
        <w:rPr>
          <w:rStyle w:val="NormalTok"/>
          <w:rFonts w:ascii="Time" w:eastAsia="宋体" w:hAnsi="Time"/>
        </w:rPr>
        <w:t>parent</w:t>
      </w:r>
      <w:r w:rsidRPr="00E55984">
        <w:rPr>
          <w:rStyle w:val="CommentTok"/>
          <w:rFonts w:ascii="Time" w:eastAsia="宋体" w:hAnsi="Time"/>
        </w:rPr>
        <w:t>为</w:t>
      </w:r>
      <w:r w:rsidRPr="00E55984">
        <w:rPr>
          <w:rStyle w:val="NormalTok"/>
          <w:rFonts w:ascii="Time" w:eastAsia="宋体" w:hAnsi="Time"/>
        </w:rPr>
        <w:t>Key</w:t>
      </w:r>
      <w:r w:rsidRPr="00E55984">
        <w:rPr>
          <w:rStyle w:val="CommentTok"/>
          <w:rFonts w:ascii="Time" w:eastAsia="宋体" w:hAnsi="Time"/>
        </w:rPr>
        <w:t>，标记他有一个孩子</w:t>
      </w:r>
      <w:r w:rsidRPr="00E55984">
        <w:rPr>
          <w:rStyle w:val="Comment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P</w:t>
      </w:r>
      <w:r w:rsidRPr="00E55984">
        <w:rPr>
          <w:rStyle w:val="CommentTok"/>
          <w:rFonts w:ascii="Time" w:eastAsia="宋体" w:hAnsi="Time"/>
        </w:rPr>
        <w:t>)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*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2.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child</w:t>
      </w:r>
      <w:r w:rsidRPr="00E55984">
        <w:rPr>
          <w:rStyle w:val="Comment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"</w:t>
      </w:r>
      <w:r w:rsidRPr="00E55984">
        <w:rPr>
          <w:rStyle w:val="NormalTok"/>
          <w:rFonts w:ascii="Time" w:eastAsia="宋体" w:hAnsi="Time"/>
        </w:rPr>
        <w:t>C</w:t>
      </w:r>
      <w:r w:rsidRPr="00E55984">
        <w:rPr>
          <w:rStyle w:val="CommentTok"/>
          <w:rFonts w:ascii="Time" w:eastAsia="宋体" w:hAnsi="Time"/>
        </w:rPr>
        <w:t>-"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+</w:t>
      </w:r>
      <w:r w:rsidRPr="00E55984">
        <w:rPr>
          <w:rStyle w:val="NormalTok"/>
          <w:rFonts w:ascii="Time" w:eastAsia="宋体" w:hAnsi="Time"/>
        </w:rPr>
        <w:t xml:space="preserve"> parent</w:t>
      </w:r>
      <w:r w:rsidRPr="00E55984">
        <w:rPr>
          <w:rStyle w:val="CommentTok"/>
          <w:rFonts w:ascii="Time" w:eastAsia="宋体" w:hAnsi="Time"/>
        </w:rPr>
        <w:t>)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-&gt;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以</w:t>
      </w:r>
      <w:r w:rsidRPr="00E55984">
        <w:rPr>
          <w:rStyle w:val="NormalTok"/>
          <w:rFonts w:ascii="Time" w:eastAsia="宋体" w:hAnsi="Time"/>
        </w:rPr>
        <w:t>child</w:t>
      </w:r>
      <w:r w:rsidRPr="00E55984">
        <w:rPr>
          <w:rStyle w:val="CommentTok"/>
          <w:rFonts w:ascii="Time" w:eastAsia="宋体" w:hAnsi="Time"/>
        </w:rPr>
        <w:t>为</w:t>
      </w:r>
      <w:r w:rsidRPr="00E55984">
        <w:rPr>
          <w:rStyle w:val="NormalTok"/>
          <w:rFonts w:ascii="Time" w:eastAsia="宋体" w:hAnsi="Time"/>
        </w:rPr>
        <w:t>Key</w:t>
      </w:r>
      <w:r w:rsidRPr="00E55984">
        <w:rPr>
          <w:rStyle w:val="CommentTok"/>
          <w:rFonts w:ascii="Time" w:eastAsia="宋体" w:hAnsi="Time"/>
        </w:rPr>
        <w:t>，标记他有一个父亲</w:t>
      </w:r>
      <w:r w:rsidRPr="00E55984">
        <w:rPr>
          <w:rStyle w:val="Comment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C</w:t>
      </w:r>
      <w:r w:rsidRPr="00E55984">
        <w:rPr>
          <w:rStyle w:val="CommentTok"/>
          <w:rFonts w:ascii="Time" w:eastAsia="宋体" w:hAnsi="Time"/>
        </w:rPr>
        <w:t>)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*/</w:t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public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KeywordTok"/>
          <w:rFonts w:ascii="Time" w:eastAsia="宋体" w:hAnsi="Time"/>
        </w:rPr>
        <w:t>class</w:t>
      </w:r>
      <w:r w:rsidRPr="00E55984">
        <w:rPr>
          <w:rStyle w:val="NormalTok"/>
          <w:rFonts w:ascii="Time" w:eastAsia="宋体" w:hAnsi="Time"/>
        </w:rPr>
        <w:t xml:space="preserve"> GrandparentMapper </w:t>
      </w:r>
      <w:r w:rsidRPr="00E55984">
        <w:rPr>
          <w:rStyle w:val="KeywordTok"/>
          <w:rFonts w:ascii="Time" w:eastAsia="宋体" w:hAnsi="Time"/>
        </w:rPr>
        <w:t>extends</w:t>
      </w:r>
      <w:r w:rsidRPr="00E55984">
        <w:rPr>
          <w:rStyle w:val="NormalTok"/>
          <w:rFonts w:ascii="Time" w:eastAsia="宋体" w:hAnsi="Time"/>
        </w:rPr>
        <w:t xml:space="preserve"> Mapper</w:t>
      </w:r>
      <w:r w:rsidRPr="00E55984">
        <w:rPr>
          <w:rStyle w:val="OperatorTok"/>
          <w:rFonts w:ascii="Time" w:eastAsia="宋体" w:hAnsi="Time"/>
        </w:rPr>
        <w:t>&lt;</w:t>
      </w:r>
      <w:r w:rsidRPr="00E55984">
        <w:rPr>
          <w:rStyle w:val="NormalTok"/>
          <w:rFonts w:ascii="Time" w:eastAsia="宋体" w:hAnsi="Time"/>
        </w:rPr>
        <w:t>LongWritable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&gt;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{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</w:t>
      </w:r>
      <w:r w:rsidRPr="00E55984">
        <w:rPr>
          <w:rStyle w:val="AttributeTok"/>
          <w:rFonts w:ascii="Time" w:eastAsia="宋体" w:hAnsi="Time"/>
        </w:rPr>
        <w:t>@Override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</w:t>
      </w:r>
      <w:r w:rsidRPr="00E55984">
        <w:rPr>
          <w:rStyle w:val="KeywordTok"/>
          <w:rFonts w:ascii="Time" w:eastAsia="宋体" w:hAnsi="Time"/>
        </w:rPr>
        <w:t>protected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DataTypeTok"/>
          <w:rFonts w:ascii="Time" w:eastAsia="宋体" w:hAnsi="Time"/>
        </w:rPr>
        <w:t>void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FunctionTok"/>
          <w:rFonts w:ascii="Time" w:eastAsia="宋体" w:hAnsi="Time"/>
        </w:rPr>
        <w:t>map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LongWritable key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NormalTok"/>
          <w:rFonts w:ascii="Time" w:eastAsia="宋体" w:hAnsi="Time"/>
        </w:rPr>
        <w:t xml:space="preserve"> value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Context</w:t>
      </w:r>
      <w:r w:rsidRPr="00E55984">
        <w:rPr>
          <w:rStyle w:val="NormalTok"/>
          <w:rFonts w:ascii="Time" w:eastAsia="宋体" w:hAnsi="Time"/>
        </w:rPr>
        <w:t xml:space="preserve"> context</w:t>
      </w:r>
      <w:r w:rsidRPr="00E55984">
        <w:rPr>
          <w:rStyle w:val="OperatorTok"/>
          <w:rFonts w:ascii="Time" w:eastAsia="宋体" w:hAnsi="Time"/>
        </w:rPr>
        <w:t>)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    </w:t>
      </w:r>
      <w:r w:rsidRPr="00E55984">
        <w:rPr>
          <w:rStyle w:val="KeywordTok"/>
          <w:rFonts w:ascii="Time" w:eastAsia="宋体" w:hAnsi="Time"/>
        </w:rPr>
        <w:t>throws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IOException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InterruptedException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{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Style w:val="BuiltInTok"/>
          <w:rFonts w:ascii="Time" w:eastAsia="宋体" w:hAnsi="Time"/>
        </w:rPr>
        <w:t>String</w:t>
      </w:r>
      <w:r w:rsidRPr="00E55984">
        <w:rPr>
          <w:rStyle w:val="NormalTok"/>
          <w:rFonts w:ascii="Time" w:eastAsia="宋体" w:hAnsi="Time"/>
        </w:rPr>
        <w:t xml:space="preserve"> line </w:t>
      </w:r>
      <w:r w:rsidRPr="00E55984">
        <w:rPr>
          <w:rStyle w:val="OperatorTok"/>
          <w:rFonts w:ascii="Time" w:eastAsia="宋体" w:hAnsi="Time"/>
        </w:rPr>
        <w:t>=</w:t>
      </w:r>
      <w:r w:rsidRPr="00E55984">
        <w:rPr>
          <w:rStyle w:val="NormalTok"/>
          <w:rFonts w:ascii="Time" w:eastAsia="宋体" w:hAnsi="Time"/>
        </w:rPr>
        <w:t xml:space="preserve"> value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toString</w:t>
      </w:r>
      <w:r w:rsidRPr="00E55984">
        <w:rPr>
          <w:rStyle w:val="OperatorTok"/>
          <w:rFonts w:ascii="Time" w:eastAsia="宋体" w:hAnsi="Time"/>
        </w:rPr>
        <w:t>().</w:t>
      </w:r>
      <w:r w:rsidRPr="00E55984">
        <w:rPr>
          <w:rStyle w:val="FunctionTok"/>
          <w:rFonts w:ascii="Time" w:eastAsia="宋体" w:hAnsi="Time"/>
        </w:rPr>
        <w:t>trim</w:t>
      </w:r>
      <w:r w:rsidRPr="00E55984">
        <w:rPr>
          <w:rStyle w:val="OperatorTok"/>
          <w:rFonts w:ascii="Time" w:eastAsia="宋体" w:hAnsi="Time"/>
        </w:rPr>
        <w:t>();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Style w:val="CommentTok"/>
          <w:rFonts w:ascii="Time" w:eastAsia="宋体" w:hAnsi="Time"/>
        </w:rPr>
        <w:t xml:space="preserve">// </w:t>
      </w:r>
      <w:r w:rsidRPr="00E55984">
        <w:rPr>
          <w:rStyle w:val="CommentTok"/>
          <w:rFonts w:ascii="Time" w:eastAsia="宋体" w:hAnsi="Time"/>
        </w:rPr>
        <w:t>跳过空行或表头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Style w:val="ControlFlowTok"/>
          <w:rFonts w:ascii="Time" w:eastAsia="宋体" w:hAnsi="Time"/>
        </w:rPr>
        <w:t>if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line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isEmpty</w:t>
      </w:r>
      <w:r w:rsidRPr="00E55984">
        <w:rPr>
          <w:rStyle w:val="OperatorTok"/>
          <w:rFonts w:ascii="Time" w:eastAsia="宋体" w:hAnsi="Time"/>
        </w:rPr>
        <w:t>()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||</w:t>
      </w:r>
      <w:r w:rsidRPr="00E55984">
        <w:rPr>
          <w:rStyle w:val="NormalTok"/>
          <w:rFonts w:ascii="Time" w:eastAsia="宋体" w:hAnsi="Time"/>
        </w:rPr>
        <w:t xml:space="preserve"> line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startsWith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StringTok"/>
          <w:rFonts w:ascii="Time" w:eastAsia="宋体" w:hAnsi="Time"/>
        </w:rPr>
        <w:t>"child"</w:t>
      </w:r>
      <w:r w:rsidRPr="00E55984">
        <w:rPr>
          <w:rStyle w:val="OperatorTok"/>
          <w:rFonts w:ascii="Time" w:eastAsia="宋体" w:hAnsi="Time"/>
        </w:rPr>
        <w:t>))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{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    </w:t>
      </w:r>
      <w:r w:rsidRPr="00E55984">
        <w:rPr>
          <w:rStyle w:val="ControlFlowTok"/>
          <w:rFonts w:ascii="Time" w:eastAsia="宋体" w:hAnsi="Time"/>
        </w:rPr>
        <w:t>return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Style w:val="OperatorTok"/>
          <w:rFonts w:ascii="Time" w:eastAsia="宋体" w:hAnsi="Time"/>
        </w:rPr>
        <w:t>}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Style w:val="BuiltInTok"/>
          <w:rFonts w:ascii="Time" w:eastAsia="宋体" w:hAnsi="Time"/>
        </w:rPr>
        <w:t>String</w:t>
      </w:r>
      <w:r w:rsidRPr="00E55984">
        <w:rPr>
          <w:rStyle w:val="OperatorTok"/>
          <w:rFonts w:ascii="Time" w:eastAsia="宋体" w:hAnsi="Time"/>
        </w:rPr>
        <w:t>[]</w:t>
      </w:r>
      <w:r w:rsidRPr="00E55984">
        <w:rPr>
          <w:rStyle w:val="NormalTok"/>
          <w:rFonts w:ascii="Time" w:eastAsia="宋体" w:hAnsi="Time"/>
        </w:rPr>
        <w:t xml:space="preserve"> parts </w:t>
      </w:r>
      <w:r w:rsidRPr="00E55984">
        <w:rPr>
          <w:rStyle w:val="OperatorTok"/>
          <w:rFonts w:ascii="Time" w:eastAsia="宋体" w:hAnsi="Time"/>
        </w:rPr>
        <w:t>=</w:t>
      </w:r>
      <w:r w:rsidRPr="00E55984">
        <w:rPr>
          <w:rStyle w:val="NormalTok"/>
          <w:rFonts w:ascii="Time" w:eastAsia="宋体" w:hAnsi="Time"/>
        </w:rPr>
        <w:t xml:space="preserve"> line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split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StringTok"/>
          <w:rFonts w:ascii="Time" w:eastAsia="宋体" w:hAnsi="Time"/>
        </w:rPr>
        <w:t>"</w:t>
      </w:r>
      <w:r w:rsidRPr="00E55984">
        <w:rPr>
          <w:rStyle w:val="SpecialCharTok"/>
          <w:rFonts w:ascii="Time" w:eastAsia="宋体" w:hAnsi="Time"/>
        </w:rPr>
        <w:t>\\</w:t>
      </w:r>
      <w:r w:rsidRPr="00E55984">
        <w:rPr>
          <w:rStyle w:val="StringTok"/>
          <w:rFonts w:ascii="Time" w:eastAsia="宋体" w:hAnsi="Time"/>
        </w:rPr>
        <w:t>s+"</w:t>
      </w:r>
      <w:r w:rsidRPr="00E55984">
        <w:rPr>
          <w:rStyle w:val="OperatorTok"/>
          <w:rFonts w:ascii="Time" w:eastAsia="宋体" w:hAnsi="Time"/>
        </w:rPr>
        <w:t>);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 xml:space="preserve">// </w:t>
      </w:r>
      <w:r w:rsidRPr="00E55984">
        <w:rPr>
          <w:rStyle w:val="CommentTok"/>
          <w:rFonts w:ascii="Time" w:eastAsia="宋体" w:hAnsi="Time"/>
        </w:rPr>
        <w:t>使用一个或多个空格分割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Style w:val="ControlFlowTok"/>
          <w:rFonts w:ascii="Time" w:eastAsia="宋体" w:hAnsi="Time"/>
        </w:rPr>
        <w:t>if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parts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length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==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DecValTok"/>
          <w:rFonts w:ascii="Time" w:eastAsia="宋体" w:hAnsi="Time"/>
        </w:rPr>
        <w:t>2</w:t>
      </w:r>
      <w:r w:rsidRPr="00E55984">
        <w:rPr>
          <w:rStyle w:val="OperatorTok"/>
          <w:rFonts w:ascii="Time" w:eastAsia="宋体" w:hAnsi="Time"/>
        </w:rPr>
        <w:t>)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{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    </w:t>
      </w:r>
      <w:r w:rsidRPr="00E55984">
        <w:rPr>
          <w:rStyle w:val="BuiltInTok"/>
          <w:rFonts w:ascii="Time" w:eastAsia="宋体" w:hAnsi="Time"/>
        </w:rPr>
        <w:t>String</w:t>
      </w:r>
      <w:r w:rsidRPr="00E55984">
        <w:rPr>
          <w:rStyle w:val="NormalTok"/>
          <w:rFonts w:ascii="Time" w:eastAsia="宋体" w:hAnsi="Time"/>
        </w:rPr>
        <w:t xml:space="preserve"> child </w:t>
      </w:r>
      <w:r w:rsidRPr="00E55984">
        <w:rPr>
          <w:rStyle w:val="OperatorTok"/>
          <w:rFonts w:ascii="Time" w:eastAsia="宋体" w:hAnsi="Time"/>
        </w:rPr>
        <w:t>=</w:t>
      </w:r>
      <w:r w:rsidRPr="00E55984">
        <w:rPr>
          <w:rStyle w:val="NormalTok"/>
          <w:rFonts w:ascii="Time" w:eastAsia="宋体" w:hAnsi="Time"/>
        </w:rPr>
        <w:t xml:space="preserve"> parts</w:t>
      </w:r>
      <w:r w:rsidRPr="00E55984">
        <w:rPr>
          <w:rStyle w:val="OperatorTok"/>
          <w:rFonts w:ascii="Time" w:eastAsia="宋体" w:hAnsi="Time"/>
        </w:rPr>
        <w:t>[</w:t>
      </w:r>
      <w:r w:rsidRPr="00E55984">
        <w:rPr>
          <w:rStyle w:val="DecValTok"/>
          <w:rFonts w:ascii="Time" w:eastAsia="宋体" w:hAnsi="Time"/>
        </w:rPr>
        <w:t>0</w:t>
      </w:r>
      <w:r w:rsidRPr="00E55984">
        <w:rPr>
          <w:rStyle w:val="OperatorTok"/>
          <w:rFonts w:ascii="Time" w:eastAsia="宋体" w:hAnsi="Time"/>
        </w:rPr>
        <w:t>];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    </w:t>
      </w:r>
      <w:r w:rsidRPr="00E55984">
        <w:rPr>
          <w:rStyle w:val="BuiltInTok"/>
          <w:rFonts w:ascii="Time" w:eastAsia="宋体" w:hAnsi="Time"/>
        </w:rPr>
        <w:t>String</w:t>
      </w:r>
      <w:r w:rsidRPr="00E55984">
        <w:rPr>
          <w:rStyle w:val="NormalTok"/>
          <w:rFonts w:ascii="Time" w:eastAsia="宋体" w:hAnsi="Time"/>
        </w:rPr>
        <w:t xml:space="preserve"> parent </w:t>
      </w:r>
      <w:r w:rsidRPr="00E55984">
        <w:rPr>
          <w:rStyle w:val="OperatorTok"/>
          <w:rFonts w:ascii="Time" w:eastAsia="宋体" w:hAnsi="Time"/>
        </w:rPr>
        <w:t>=</w:t>
      </w:r>
      <w:r w:rsidRPr="00E55984">
        <w:rPr>
          <w:rStyle w:val="NormalTok"/>
          <w:rFonts w:ascii="Time" w:eastAsia="宋体" w:hAnsi="Time"/>
        </w:rPr>
        <w:t xml:space="preserve"> parts</w:t>
      </w:r>
      <w:r w:rsidRPr="00E55984">
        <w:rPr>
          <w:rStyle w:val="OperatorTok"/>
          <w:rFonts w:ascii="Time" w:eastAsia="宋体" w:hAnsi="Time"/>
        </w:rPr>
        <w:t>[</w:t>
      </w:r>
      <w:r w:rsidRPr="00E55984">
        <w:rPr>
          <w:rStyle w:val="DecValTok"/>
          <w:rFonts w:ascii="Time" w:eastAsia="宋体" w:hAnsi="Time"/>
        </w:rPr>
        <w:t>1</w:t>
      </w:r>
      <w:r w:rsidRPr="00E55984">
        <w:rPr>
          <w:rStyle w:val="OperatorTok"/>
          <w:rFonts w:ascii="Time" w:eastAsia="宋体" w:hAnsi="Time"/>
        </w:rPr>
        <w:t>];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    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    </w:t>
      </w:r>
      <w:r w:rsidRPr="00E55984">
        <w:rPr>
          <w:rStyle w:val="CommentTok"/>
          <w:rFonts w:ascii="Time" w:eastAsia="宋体" w:hAnsi="Time"/>
        </w:rPr>
        <w:t xml:space="preserve">// </w:t>
      </w:r>
      <w:r w:rsidRPr="00E55984">
        <w:rPr>
          <w:rStyle w:val="CommentTok"/>
          <w:rFonts w:ascii="Time" w:eastAsia="宋体" w:hAnsi="Time"/>
        </w:rPr>
        <w:t>输出：</w:t>
      </w:r>
      <w:r w:rsidRPr="00E55984">
        <w:rPr>
          <w:rStyle w:val="CommentTok"/>
          <w:rFonts w:ascii="Time" w:eastAsia="宋体" w:hAnsi="Time"/>
        </w:rPr>
        <w:t>Key=parent, Value="P-child" (P</w:t>
      </w:r>
      <w:r w:rsidRPr="00E55984">
        <w:rPr>
          <w:rStyle w:val="CommentTok"/>
          <w:rFonts w:ascii="Time" w:eastAsia="宋体" w:hAnsi="Time"/>
        </w:rPr>
        <w:t>代表</w:t>
      </w:r>
      <w:r w:rsidRPr="00E55984">
        <w:rPr>
          <w:rStyle w:val="CommentTok"/>
          <w:rFonts w:ascii="Time" w:eastAsia="宋体" w:hAnsi="Time"/>
        </w:rPr>
        <w:t>Parent)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    context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write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KeywordTok"/>
          <w:rFonts w:ascii="Time" w:eastAsia="宋体" w:hAnsi="Time"/>
        </w:rPr>
        <w:t>new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parent</w:t>
      </w:r>
      <w:r w:rsidRPr="00E55984">
        <w:rPr>
          <w:rStyle w:val="OperatorTok"/>
          <w:rFonts w:ascii="Time" w:eastAsia="宋体" w:hAnsi="Time"/>
        </w:rPr>
        <w:t>),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KeywordTok"/>
          <w:rFonts w:ascii="Time" w:eastAsia="宋体" w:hAnsi="Time"/>
        </w:rPr>
        <w:t>new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StringTok"/>
          <w:rFonts w:ascii="Time" w:eastAsia="宋体" w:hAnsi="Time"/>
        </w:rPr>
        <w:t>"P-"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+</w:t>
      </w:r>
      <w:r w:rsidRPr="00E55984">
        <w:rPr>
          <w:rStyle w:val="NormalTok"/>
          <w:rFonts w:ascii="Time" w:eastAsia="宋体" w:hAnsi="Time"/>
        </w:rPr>
        <w:t xml:space="preserve"> child</w:t>
      </w:r>
      <w:r w:rsidRPr="00E55984">
        <w:rPr>
          <w:rStyle w:val="OperatorTok"/>
          <w:rFonts w:ascii="Time" w:eastAsia="宋体" w:hAnsi="Time"/>
        </w:rPr>
        <w:t>));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    </w:t>
      </w:r>
      <w:r w:rsidRPr="00E55984">
        <w:rPr>
          <w:rStyle w:val="CommentTok"/>
          <w:rFonts w:ascii="Time" w:eastAsia="宋体" w:hAnsi="Time"/>
        </w:rPr>
        <w:t xml:space="preserve">// </w:t>
      </w:r>
      <w:r w:rsidRPr="00E55984">
        <w:rPr>
          <w:rStyle w:val="CommentTok"/>
          <w:rFonts w:ascii="Time" w:eastAsia="宋体" w:hAnsi="Time"/>
        </w:rPr>
        <w:t>输出：</w:t>
      </w:r>
      <w:r w:rsidRPr="00E55984">
        <w:rPr>
          <w:rStyle w:val="CommentTok"/>
          <w:rFonts w:ascii="Time" w:eastAsia="宋体" w:hAnsi="Time"/>
        </w:rPr>
        <w:t>Key=child, Value="C-parent" (C</w:t>
      </w:r>
      <w:r w:rsidRPr="00E55984">
        <w:rPr>
          <w:rStyle w:val="CommentTok"/>
          <w:rFonts w:ascii="Time" w:eastAsia="宋体" w:hAnsi="Time"/>
        </w:rPr>
        <w:t>代表</w:t>
      </w:r>
      <w:r w:rsidRPr="00E55984">
        <w:rPr>
          <w:rStyle w:val="CommentTok"/>
          <w:rFonts w:ascii="Time" w:eastAsia="宋体" w:hAnsi="Time"/>
        </w:rPr>
        <w:t>Child)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    context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write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KeywordTok"/>
          <w:rFonts w:ascii="Time" w:eastAsia="宋体" w:hAnsi="Time"/>
        </w:rPr>
        <w:t>new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child</w:t>
      </w:r>
      <w:r w:rsidRPr="00E55984">
        <w:rPr>
          <w:rStyle w:val="OperatorTok"/>
          <w:rFonts w:ascii="Time" w:eastAsia="宋体" w:hAnsi="Time"/>
        </w:rPr>
        <w:t>),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KeywordTok"/>
          <w:rFonts w:ascii="Time" w:eastAsia="宋体" w:hAnsi="Time"/>
        </w:rPr>
        <w:t>new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StringTok"/>
          <w:rFonts w:ascii="Time" w:eastAsia="宋体" w:hAnsi="Time"/>
        </w:rPr>
        <w:t>"C-"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+</w:t>
      </w:r>
      <w:r w:rsidRPr="00E55984">
        <w:rPr>
          <w:rStyle w:val="NormalTok"/>
          <w:rFonts w:ascii="Time" w:eastAsia="宋体" w:hAnsi="Time"/>
        </w:rPr>
        <w:t xml:space="preserve"> parent</w:t>
      </w:r>
      <w:r w:rsidRPr="00E55984">
        <w:rPr>
          <w:rStyle w:val="OperatorTok"/>
          <w:rFonts w:ascii="Time" w:eastAsia="宋体" w:hAnsi="Time"/>
        </w:rPr>
        <w:t>));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Style w:val="OperatorTok"/>
          <w:rFonts w:ascii="Time" w:eastAsia="宋体" w:hAnsi="Time"/>
        </w:rPr>
        <w:t>}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</w:t>
      </w:r>
      <w:r w:rsidRPr="00E55984">
        <w:rPr>
          <w:rStyle w:val="OperatorTok"/>
          <w:rFonts w:ascii="Time" w:eastAsia="宋体" w:hAnsi="Time"/>
        </w:rPr>
        <w:t>}</w:t>
      </w:r>
      <w:r w:rsidRPr="00E55984">
        <w:rPr>
          <w:rFonts w:ascii="Time" w:eastAsia="宋体" w:hAnsi="Time"/>
        </w:rPr>
        <w:br/>
      </w:r>
      <w:r w:rsidRPr="00E55984">
        <w:rPr>
          <w:rStyle w:val="OperatorTok"/>
          <w:rFonts w:ascii="Time" w:eastAsia="宋体" w:hAnsi="Time"/>
        </w:rPr>
        <w:t>}</w:t>
      </w:r>
    </w:p>
    <w:p w14:paraId="580CBB4F" w14:textId="77777777" w:rsidR="00E55984" w:rsidRPr="00E55984" w:rsidRDefault="00E55984" w:rsidP="00E55984">
      <w:pPr>
        <w:pStyle w:val="3"/>
        <w:rPr>
          <w:rFonts w:ascii="Time" w:eastAsia="宋体" w:hAnsi="Time"/>
        </w:rPr>
      </w:pPr>
      <w:bookmarkStart w:id="20" w:name="X9d43ac97a7d883102596f9cb6e8523945fc3e01"/>
      <w:bookmarkStart w:id="21" w:name="_Toc213254863"/>
      <w:bookmarkEnd w:id="18"/>
      <w:r w:rsidRPr="00E55984">
        <w:rPr>
          <w:rFonts w:ascii="Time" w:eastAsia="宋体" w:hAnsi="Time" w:hint="eastAsia"/>
        </w:rPr>
        <w:t>（</w:t>
      </w:r>
      <w:r w:rsidRPr="00E55984">
        <w:rPr>
          <w:rFonts w:ascii="Time" w:eastAsia="宋体" w:hAnsi="Time" w:hint="eastAsia"/>
        </w:rPr>
        <w:t>2</w:t>
      </w:r>
      <w:r w:rsidRPr="00E55984">
        <w:rPr>
          <w:rFonts w:ascii="Time" w:eastAsia="宋体" w:hAnsi="Time" w:hint="eastAsia"/>
        </w:rPr>
        <w:t>）</w:t>
      </w:r>
      <w:r w:rsidRPr="00E55984">
        <w:rPr>
          <w:rFonts w:ascii="Time" w:eastAsia="宋体" w:hAnsi="Time" w:hint="eastAsia"/>
        </w:rPr>
        <w:t>GrandparentReducer.java</w:t>
      </w:r>
      <w:r w:rsidRPr="00E55984">
        <w:rPr>
          <w:rFonts w:ascii="Time" w:eastAsia="宋体" w:hAnsi="Time"/>
        </w:rPr>
        <w:t xml:space="preserve"> (Reducer </w:t>
      </w:r>
      <w:r w:rsidRPr="00E55984">
        <w:rPr>
          <w:rFonts w:ascii="Time" w:eastAsia="宋体" w:hAnsi="Time" w:hint="eastAsia"/>
        </w:rPr>
        <w:t>类</w:t>
      </w:r>
      <w:r w:rsidRPr="00E55984">
        <w:rPr>
          <w:rFonts w:ascii="Time" w:eastAsia="宋体" w:hAnsi="Time" w:hint="eastAsia"/>
        </w:rPr>
        <w:t>)</w:t>
      </w:r>
      <w:bookmarkEnd w:id="21"/>
    </w:p>
    <w:p w14:paraId="7B7AAC0C" w14:textId="77777777" w:rsidR="00E55984" w:rsidRPr="00E55984" w:rsidRDefault="00E55984" w:rsidP="00E55984">
      <w:pPr>
        <w:pStyle w:val="SourceCode"/>
        <w:rPr>
          <w:rFonts w:ascii="Time" w:eastAsia="宋体" w:hAnsi="Time"/>
        </w:rPr>
      </w:pPr>
      <w:r w:rsidRPr="00E55984">
        <w:rPr>
          <w:rStyle w:val="KeywordTok"/>
          <w:rFonts w:ascii="Time" w:eastAsia="宋体" w:hAnsi="Time"/>
        </w:rPr>
        <w:t>package</w:t>
      </w:r>
      <w:r w:rsidRPr="00E55984">
        <w:rPr>
          <w:rStyle w:val="ImportTok"/>
          <w:rFonts w:ascii="Time" w:eastAsia="宋体" w:hAnsi="Time"/>
        </w:rPr>
        <w:t xml:space="preserve"> com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aa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hadoop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mapreduce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import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ImportTok"/>
          <w:rFonts w:ascii="Time" w:eastAsia="宋体" w:hAnsi="Time"/>
        </w:rPr>
        <w:t>org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apache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hadoop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io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import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ImportTok"/>
          <w:rFonts w:ascii="Time" w:eastAsia="宋体" w:hAnsi="Time"/>
        </w:rPr>
        <w:t>org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apache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hadoop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mapreduce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Reducer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import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ImportTok"/>
          <w:rFonts w:ascii="Time" w:eastAsia="宋体" w:hAnsi="Time"/>
        </w:rPr>
        <w:t>java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io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IOException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import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ImportTok"/>
          <w:rFonts w:ascii="Time" w:eastAsia="宋体" w:hAnsi="Time"/>
        </w:rPr>
        <w:t>java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util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ArrayList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import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ImportTok"/>
          <w:rFonts w:ascii="Time" w:eastAsia="宋体" w:hAnsi="Time"/>
        </w:rPr>
        <w:t>java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util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List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CommentTok"/>
          <w:rFonts w:ascii="Time" w:eastAsia="宋体" w:hAnsi="Time"/>
        </w:rPr>
        <w:t>/**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*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功能：推导祖孙关系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*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思想：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*</w:t>
      </w:r>
      <w:r w:rsidRPr="00E55984">
        <w:rPr>
          <w:rStyle w:val="NormalTok"/>
          <w:rFonts w:ascii="Time" w:eastAsia="宋体" w:hAnsi="Time"/>
        </w:rPr>
        <w:t xml:space="preserve"> Reducer</w:t>
      </w:r>
      <w:r w:rsidRPr="00E55984">
        <w:rPr>
          <w:rStyle w:val="CommentTok"/>
          <w:rFonts w:ascii="Time" w:eastAsia="宋体" w:hAnsi="Time"/>
        </w:rPr>
        <w:t>会收到以同一个人为</w:t>
      </w:r>
      <w:r w:rsidRPr="00E55984">
        <w:rPr>
          <w:rStyle w:val="NormalTok"/>
          <w:rFonts w:ascii="Time" w:eastAsia="宋体" w:hAnsi="Time"/>
        </w:rPr>
        <w:t>Key</w:t>
      </w:r>
      <w:r w:rsidRPr="00E55984">
        <w:rPr>
          <w:rStyle w:val="CommentTok"/>
          <w:rFonts w:ascii="Time" w:eastAsia="宋体" w:hAnsi="Time"/>
        </w:rPr>
        <w:t>的所有</w:t>
      </w:r>
      <w:r w:rsidRPr="00E55984">
        <w:rPr>
          <w:rStyle w:val="NormalTok"/>
          <w:rFonts w:ascii="Time" w:eastAsia="宋体" w:hAnsi="Time"/>
        </w:rPr>
        <w:t>Value</w:t>
      </w:r>
      <w:r w:rsidRPr="00E55984">
        <w:rPr>
          <w:rStyle w:val="CommentTok"/>
          <w:rFonts w:ascii="Time" w:eastAsia="宋体" w:hAnsi="Time"/>
        </w:rPr>
        <w:t>。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*</w:t>
      </w:r>
      <w:r w:rsidRPr="00E55984">
        <w:rPr>
          <w:rStyle w:val="NormalTok"/>
          <w:rFonts w:ascii="Time" w:eastAsia="宋体" w:hAnsi="Time"/>
        </w:rPr>
        <w:t xml:space="preserve"> Key</w:t>
      </w:r>
      <w:r w:rsidRPr="00E55984">
        <w:rPr>
          <w:rStyle w:val="CommentTok"/>
          <w:rFonts w:ascii="Time" w:eastAsia="宋体" w:hAnsi="Time"/>
        </w:rPr>
        <w:t>=</w:t>
      </w:r>
      <w:r w:rsidRPr="00E55984">
        <w:rPr>
          <w:rStyle w:val="NormalTok"/>
          <w:rFonts w:ascii="Time" w:eastAsia="宋体" w:hAnsi="Time"/>
        </w:rPr>
        <w:t>Tom</w:t>
      </w:r>
      <w:r w:rsidRPr="00E55984">
        <w:rPr>
          <w:rStyle w:val="Comment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Values</w:t>
      </w:r>
      <w:r w:rsidRPr="00E55984">
        <w:rPr>
          <w:rStyle w:val="CommentTok"/>
          <w:rFonts w:ascii="Time" w:eastAsia="宋体" w:hAnsi="Time"/>
        </w:rPr>
        <w:t>=["</w:t>
      </w:r>
      <w:r w:rsidRPr="00E55984">
        <w:rPr>
          <w:rStyle w:val="NormalTok"/>
          <w:rFonts w:ascii="Time" w:eastAsia="宋体" w:hAnsi="Time"/>
        </w:rPr>
        <w:t>P</w:t>
      </w:r>
      <w:r w:rsidRPr="00E55984">
        <w:rPr>
          <w:rStyle w:val="CommentTok"/>
          <w:rFonts w:ascii="Time" w:eastAsia="宋体" w:hAnsi="Time"/>
        </w:rPr>
        <w:t>-</w:t>
      </w:r>
      <w:r w:rsidRPr="00E55984">
        <w:rPr>
          <w:rStyle w:val="NormalTok"/>
          <w:rFonts w:ascii="Time" w:eastAsia="宋体" w:hAnsi="Time"/>
        </w:rPr>
        <w:t>Steven</w:t>
      </w:r>
      <w:r w:rsidRPr="00E55984">
        <w:rPr>
          <w:rStyle w:val="CommentTok"/>
          <w:rFonts w:ascii="Time" w:eastAsia="宋体" w:hAnsi="Time"/>
        </w:rPr>
        <w:t>",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"</w:t>
      </w:r>
      <w:r w:rsidRPr="00E55984">
        <w:rPr>
          <w:rStyle w:val="NormalTok"/>
          <w:rFonts w:ascii="Time" w:eastAsia="宋体" w:hAnsi="Time"/>
        </w:rPr>
        <w:t>P</w:t>
      </w:r>
      <w:r w:rsidRPr="00E55984">
        <w:rPr>
          <w:rStyle w:val="CommentTok"/>
          <w:rFonts w:ascii="Time" w:eastAsia="宋体" w:hAnsi="Time"/>
        </w:rPr>
        <w:t>-</w:t>
      </w:r>
      <w:r w:rsidRPr="00E55984">
        <w:rPr>
          <w:rStyle w:val="NormalTok"/>
          <w:rFonts w:ascii="Time" w:eastAsia="宋体" w:hAnsi="Time"/>
        </w:rPr>
        <w:t>Philip</w:t>
      </w:r>
      <w:r w:rsidRPr="00E55984">
        <w:rPr>
          <w:rStyle w:val="CommentTok"/>
          <w:rFonts w:ascii="Time" w:eastAsia="宋体" w:hAnsi="Time"/>
        </w:rPr>
        <w:t>",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"</w:t>
      </w:r>
      <w:r w:rsidRPr="00E55984">
        <w:rPr>
          <w:rStyle w:val="NormalTok"/>
          <w:rFonts w:ascii="Time" w:eastAsia="宋体" w:hAnsi="Time"/>
        </w:rPr>
        <w:t>C</w:t>
      </w:r>
      <w:r w:rsidRPr="00E55984">
        <w:rPr>
          <w:rStyle w:val="CommentTok"/>
          <w:rFonts w:ascii="Time" w:eastAsia="宋体" w:hAnsi="Time"/>
        </w:rPr>
        <w:t>-</w:t>
      </w:r>
      <w:r w:rsidRPr="00E55984">
        <w:rPr>
          <w:rStyle w:val="NormalTok"/>
          <w:rFonts w:ascii="Time" w:eastAsia="宋体" w:hAnsi="Time"/>
        </w:rPr>
        <w:t>Alice</w:t>
      </w:r>
      <w:r w:rsidRPr="00E55984">
        <w:rPr>
          <w:rStyle w:val="CommentTok"/>
          <w:rFonts w:ascii="Time" w:eastAsia="宋体" w:hAnsi="Time"/>
        </w:rPr>
        <w:t>"]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lastRenderedPageBreak/>
        <w:t xml:space="preserve"> </w:t>
      </w:r>
      <w:r w:rsidRPr="00E55984">
        <w:rPr>
          <w:rStyle w:val="CommentTok"/>
          <w:rFonts w:ascii="Time" w:eastAsia="宋体" w:hAnsi="Time"/>
        </w:rPr>
        <w:t>*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这意味着</w:t>
      </w:r>
      <w:r w:rsidRPr="00E55984">
        <w:rPr>
          <w:rStyle w:val="NormalTok"/>
          <w:rFonts w:ascii="Time" w:eastAsia="宋体" w:hAnsi="Time"/>
        </w:rPr>
        <w:t>Tom</w:t>
      </w:r>
      <w:r w:rsidRPr="00E55984">
        <w:rPr>
          <w:rStyle w:val="CommentTok"/>
          <w:rFonts w:ascii="Time" w:eastAsia="宋体" w:hAnsi="Time"/>
        </w:rPr>
        <w:t>是</w:t>
      </w:r>
      <w:r w:rsidRPr="00E55984">
        <w:rPr>
          <w:rStyle w:val="NormalTok"/>
          <w:rFonts w:ascii="Time" w:eastAsia="宋体" w:hAnsi="Time"/>
        </w:rPr>
        <w:t>Steven</w:t>
      </w:r>
      <w:r w:rsidRPr="00E55984">
        <w:rPr>
          <w:rStyle w:val="CommentTok"/>
          <w:rFonts w:ascii="Time" w:eastAsia="宋体" w:hAnsi="Time"/>
        </w:rPr>
        <w:t>和</w:t>
      </w:r>
      <w:r w:rsidRPr="00E55984">
        <w:rPr>
          <w:rStyle w:val="NormalTok"/>
          <w:rFonts w:ascii="Time" w:eastAsia="宋体" w:hAnsi="Time"/>
        </w:rPr>
        <w:t>Philip</w:t>
      </w:r>
      <w:r w:rsidRPr="00E55984">
        <w:rPr>
          <w:rStyle w:val="CommentTok"/>
          <w:rFonts w:ascii="Time" w:eastAsia="宋体" w:hAnsi="Time"/>
        </w:rPr>
        <w:t>的父亲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P</w:t>
      </w:r>
      <w:r w:rsidRPr="00E55984">
        <w:rPr>
          <w:rStyle w:val="CommentTok"/>
          <w:rFonts w:ascii="Time" w:eastAsia="宋体" w:hAnsi="Time"/>
        </w:rPr>
        <w:t>)</w:t>
      </w:r>
      <w:r w:rsidRPr="00E55984">
        <w:rPr>
          <w:rStyle w:val="CommentTok"/>
          <w:rFonts w:ascii="Time" w:eastAsia="宋体" w:hAnsi="Time"/>
        </w:rPr>
        <w:t>，也是</w:t>
      </w:r>
      <w:r w:rsidRPr="00E55984">
        <w:rPr>
          <w:rStyle w:val="NormalTok"/>
          <w:rFonts w:ascii="Time" w:eastAsia="宋体" w:hAnsi="Time"/>
        </w:rPr>
        <w:t>Alice</w:t>
      </w:r>
      <w:r w:rsidRPr="00E55984">
        <w:rPr>
          <w:rStyle w:val="CommentTok"/>
          <w:rFonts w:ascii="Time" w:eastAsia="宋体" w:hAnsi="Time"/>
        </w:rPr>
        <w:t>的儿子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C</w:t>
      </w:r>
      <w:r w:rsidRPr="00E55984">
        <w:rPr>
          <w:rStyle w:val="CommentTok"/>
          <w:rFonts w:ascii="Time" w:eastAsia="宋体" w:hAnsi="Time"/>
        </w:rPr>
        <w:t>)</w:t>
      </w:r>
      <w:r w:rsidRPr="00E55984">
        <w:rPr>
          <w:rStyle w:val="CommentTok"/>
          <w:rFonts w:ascii="Time" w:eastAsia="宋体" w:hAnsi="Time"/>
        </w:rPr>
        <w:t>。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*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将</w:t>
      </w:r>
      <w:r w:rsidRPr="00E55984">
        <w:rPr>
          <w:rStyle w:val="NormalTok"/>
          <w:rFonts w:ascii="Time" w:eastAsia="宋体" w:hAnsi="Time"/>
        </w:rPr>
        <w:t>P</w:t>
      </w:r>
      <w:r w:rsidRPr="00E55984">
        <w:rPr>
          <w:rStyle w:val="CommentTok"/>
          <w:rFonts w:ascii="Time" w:eastAsia="宋体" w:hAnsi="Time"/>
        </w:rPr>
        <w:t>列表（孩子）和</w:t>
      </w:r>
      <w:r w:rsidRPr="00E55984">
        <w:rPr>
          <w:rStyle w:val="NormalTok"/>
          <w:rFonts w:ascii="Time" w:eastAsia="宋体" w:hAnsi="Time"/>
        </w:rPr>
        <w:t>C</w:t>
      </w:r>
      <w:r w:rsidRPr="00E55984">
        <w:rPr>
          <w:rStyle w:val="CommentTok"/>
          <w:rFonts w:ascii="Time" w:eastAsia="宋体" w:hAnsi="Time"/>
        </w:rPr>
        <w:t>列表（父亲）分离。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*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遍历</w:t>
      </w:r>
      <w:r w:rsidRPr="00E55984">
        <w:rPr>
          <w:rStyle w:val="NormalTok"/>
          <w:rFonts w:ascii="Time" w:eastAsia="宋体" w:hAnsi="Time"/>
        </w:rPr>
        <w:t>P</w:t>
      </w:r>
      <w:r w:rsidRPr="00E55984">
        <w:rPr>
          <w:rStyle w:val="CommentTok"/>
          <w:rFonts w:ascii="Time" w:eastAsia="宋体" w:hAnsi="Time"/>
        </w:rPr>
        <w:t>列表（孙子）和</w:t>
      </w:r>
      <w:r w:rsidRPr="00E55984">
        <w:rPr>
          <w:rStyle w:val="NormalTok"/>
          <w:rFonts w:ascii="Time" w:eastAsia="宋体" w:hAnsi="Time"/>
        </w:rPr>
        <w:t>C</w:t>
      </w:r>
      <w:r w:rsidRPr="00E55984">
        <w:rPr>
          <w:rStyle w:val="CommentTok"/>
          <w:rFonts w:ascii="Time" w:eastAsia="宋体" w:hAnsi="Time"/>
        </w:rPr>
        <w:t>列表（爷爷</w:t>
      </w:r>
      <w:r w:rsidRPr="00E55984">
        <w:rPr>
          <w:rStyle w:val="CommentTok"/>
          <w:rFonts w:ascii="Time" w:eastAsia="宋体" w:hAnsi="Time"/>
        </w:rPr>
        <w:t>/</w:t>
      </w:r>
      <w:r w:rsidRPr="00E55984">
        <w:rPr>
          <w:rStyle w:val="CommentTok"/>
          <w:rFonts w:ascii="Time" w:eastAsia="宋体" w:hAnsi="Time"/>
        </w:rPr>
        <w:t>奶奶），组合输出。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*/</w:t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public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KeywordTok"/>
          <w:rFonts w:ascii="Time" w:eastAsia="宋体" w:hAnsi="Time"/>
        </w:rPr>
        <w:t>class</w:t>
      </w:r>
      <w:r w:rsidRPr="00E55984">
        <w:rPr>
          <w:rStyle w:val="NormalTok"/>
          <w:rFonts w:ascii="Time" w:eastAsia="宋体" w:hAnsi="Time"/>
        </w:rPr>
        <w:t xml:space="preserve"> GrandparentReducer </w:t>
      </w:r>
      <w:r w:rsidRPr="00E55984">
        <w:rPr>
          <w:rStyle w:val="KeywordTok"/>
          <w:rFonts w:ascii="Time" w:eastAsia="宋体" w:hAnsi="Time"/>
        </w:rPr>
        <w:t>extends</w:t>
      </w:r>
      <w:r w:rsidRPr="00E55984">
        <w:rPr>
          <w:rStyle w:val="NormalTok"/>
          <w:rFonts w:ascii="Time" w:eastAsia="宋体" w:hAnsi="Time"/>
        </w:rPr>
        <w:t xml:space="preserve"> Reducer</w:t>
      </w:r>
      <w:r w:rsidRPr="00E55984">
        <w:rPr>
          <w:rStyle w:val="OperatorTok"/>
          <w:rFonts w:ascii="Time" w:eastAsia="宋体" w:hAnsi="Time"/>
        </w:rPr>
        <w:t>&lt;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&gt;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{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</w:t>
      </w:r>
      <w:r w:rsidRPr="00E55984">
        <w:rPr>
          <w:rStyle w:val="AttributeTok"/>
          <w:rFonts w:ascii="Time" w:eastAsia="宋体" w:hAnsi="Time"/>
        </w:rPr>
        <w:t>@Override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</w:t>
      </w:r>
      <w:r w:rsidRPr="00E55984">
        <w:rPr>
          <w:rStyle w:val="KeywordTok"/>
          <w:rFonts w:ascii="Time" w:eastAsia="宋体" w:hAnsi="Time"/>
        </w:rPr>
        <w:t>protected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DataTypeTok"/>
          <w:rFonts w:ascii="Time" w:eastAsia="宋体" w:hAnsi="Time"/>
        </w:rPr>
        <w:t>void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FunctionTok"/>
          <w:rFonts w:ascii="Time" w:eastAsia="宋体" w:hAnsi="Time"/>
        </w:rPr>
        <w:t>reduce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NormalTok"/>
          <w:rFonts w:ascii="Time" w:eastAsia="宋体" w:hAnsi="Time"/>
        </w:rPr>
        <w:t xml:space="preserve"> key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Iterable</w:t>
      </w:r>
      <w:r w:rsidRPr="00E55984">
        <w:rPr>
          <w:rStyle w:val="OperatorTok"/>
          <w:rFonts w:ascii="Time" w:eastAsia="宋体" w:hAnsi="Time"/>
        </w:rPr>
        <w:t>&lt;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&gt;</w:t>
      </w:r>
      <w:r w:rsidRPr="00E55984">
        <w:rPr>
          <w:rStyle w:val="NormalTok"/>
          <w:rFonts w:ascii="Time" w:eastAsia="宋体" w:hAnsi="Time"/>
        </w:rPr>
        <w:t xml:space="preserve"> values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Context</w:t>
      </w:r>
      <w:r w:rsidRPr="00E55984">
        <w:rPr>
          <w:rStyle w:val="NormalTok"/>
          <w:rFonts w:ascii="Time" w:eastAsia="宋体" w:hAnsi="Time"/>
        </w:rPr>
        <w:t xml:space="preserve"> context</w:t>
      </w:r>
      <w:r w:rsidRPr="00E55984">
        <w:rPr>
          <w:rStyle w:val="OperatorTok"/>
          <w:rFonts w:ascii="Time" w:eastAsia="宋体" w:hAnsi="Time"/>
        </w:rPr>
        <w:t>)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    </w:t>
      </w:r>
      <w:r w:rsidRPr="00E55984">
        <w:rPr>
          <w:rStyle w:val="KeywordTok"/>
          <w:rFonts w:ascii="Time" w:eastAsia="宋体" w:hAnsi="Time"/>
        </w:rPr>
        <w:t>throws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IOException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InterruptedException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{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Style w:val="BuiltInTok"/>
          <w:rFonts w:ascii="Time" w:eastAsia="宋体" w:hAnsi="Time"/>
        </w:rPr>
        <w:t>List</w:t>
      </w:r>
      <w:r w:rsidRPr="00E55984">
        <w:rPr>
          <w:rStyle w:val="OperatorTok"/>
          <w:rFonts w:ascii="Time" w:eastAsia="宋体" w:hAnsi="Time"/>
        </w:rPr>
        <w:t>&lt;</w:t>
      </w:r>
      <w:r w:rsidRPr="00E55984">
        <w:rPr>
          <w:rStyle w:val="BuiltInTok"/>
          <w:rFonts w:ascii="Time" w:eastAsia="宋体" w:hAnsi="Time"/>
        </w:rPr>
        <w:t>String</w:t>
      </w:r>
      <w:r w:rsidRPr="00E55984">
        <w:rPr>
          <w:rStyle w:val="OperatorTok"/>
          <w:rFonts w:ascii="Time" w:eastAsia="宋体" w:hAnsi="Time"/>
        </w:rPr>
        <w:t>&gt;</w:t>
      </w:r>
      <w:r w:rsidRPr="00E55984">
        <w:rPr>
          <w:rStyle w:val="NormalTok"/>
          <w:rFonts w:ascii="Time" w:eastAsia="宋体" w:hAnsi="Time"/>
        </w:rPr>
        <w:t xml:space="preserve"> children </w:t>
      </w:r>
      <w:r w:rsidRPr="00E55984">
        <w:rPr>
          <w:rStyle w:val="OperatorTok"/>
          <w:rFonts w:ascii="Time" w:eastAsia="宋体" w:hAnsi="Time"/>
        </w:rPr>
        <w:t>=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KeywordTok"/>
          <w:rFonts w:ascii="Time" w:eastAsia="宋体" w:hAnsi="Time"/>
        </w:rPr>
        <w:t>new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ArrayList</w:t>
      </w:r>
      <w:r w:rsidRPr="00E55984">
        <w:rPr>
          <w:rStyle w:val="OperatorTok"/>
          <w:rFonts w:ascii="Time" w:eastAsia="宋体" w:hAnsi="Time"/>
        </w:rPr>
        <w:t>&lt;&gt;();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 xml:space="preserve">// </w:t>
      </w:r>
      <w:r w:rsidRPr="00E55984">
        <w:rPr>
          <w:rStyle w:val="CommentTok"/>
          <w:rFonts w:ascii="Time" w:eastAsia="宋体" w:hAnsi="Time"/>
        </w:rPr>
        <w:t>存放当前</w:t>
      </w:r>
      <w:r w:rsidRPr="00E55984">
        <w:rPr>
          <w:rStyle w:val="CommentTok"/>
          <w:rFonts w:ascii="Time" w:eastAsia="宋体" w:hAnsi="Time"/>
        </w:rPr>
        <w:t>Key</w:t>
      </w:r>
      <w:r w:rsidRPr="00E55984">
        <w:rPr>
          <w:rStyle w:val="CommentTok"/>
          <w:rFonts w:ascii="Time" w:eastAsia="宋体" w:hAnsi="Time"/>
        </w:rPr>
        <w:t>的孩子</w:t>
      </w:r>
      <w:r w:rsidRPr="00E55984">
        <w:rPr>
          <w:rStyle w:val="CommentTok"/>
          <w:rFonts w:ascii="Time" w:eastAsia="宋体" w:hAnsi="Time"/>
        </w:rPr>
        <w:t xml:space="preserve"> (</w:t>
      </w:r>
      <w:r w:rsidRPr="00E55984">
        <w:rPr>
          <w:rStyle w:val="CommentTok"/>
          <w:rFonts w:ascii="Time" w:eastAsia="宋体" w:hAnsi="Time"/>
        </w:rPr>
        <w:t>即孙辈</w:t>
      </w:r>
      <w:r w:rsidRPr="00E55984">
        <w:rPr>
          <w:rStyle w:val="CommentTok"/>
          <w:rFonts w:ascii="Time" w:eastAsia="宋体" w:hAnsi="Time"/>
        </w:rPr>
        <w:t>)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Style w:val="BuiltInTok"/>
          <w:rFonts w:ascii="Time" w:eastAsia="宋体" w:hAnsi="Time"/>
        </w:rPr>
        <w:t>List</w:t>
      </w:r>
      <w:r w:rsidRPr="00E55984">
        <w:rPr>
          <w:rStyle w:val="OperatorTok"/>
          <w:rFonts w:ascii="Time" w:eastAsia="宋体" w:hAnsi="Time"/>
        </w:rPr>
        <w:t>&lt;</w:t>
      </w:r>
      <w:r w:rsidRPr="00E55984">
        <w:rPr>
          <w:rStyle w:val="BuiltInTok"/>
          <w:rFonts w:ascii="Time" w:eastAsia="宋体" w:hAnsi="Time"/>
        </w:rPr>
        <w:t>String</w:t>
      </w:r>
      <w:r w:rsidRPr="00E55984">
        <w:rPr>
          <w:rStyle w:val="OperatorTok"/>
          <w:rFonts w:ascii="Time" w:eastAsia="宋体" w:hAnsi="Time"/>
        </w:rPr>
        <w:t>&gt;</w:t>
      </w:r>
      <w:r w:rsidRPr="00E55984">
        <w:rPr>
          <w:rStyle w:val="NormalTok"/>
          <w:rFonts w:ascii="Time" w:eastAsia="宋体" w:hAnsi="Time"/>
        </w:rPr>
        <w:t xml:space="preserve"> parents </w:t>
      </w:r>
      <w:r w:rsidRPr="00E55984">
        <w:rPr>
          <w:rStyle w:val="OperatorTok"/>
          <w:rFonts w:ascii="Time" w:eastAsia="宋体" w:hAnsi="Time"/>
        </w:rPr>
        <w:t>=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KeywordTok"/>
          <w:rFonts w:ascii="Time" w:eastAsia="宋体" w:hAnsi="Time"/>
        </w:rPr>
        <w:t>new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ArrayList</w:t>
      </w:r>
      <w:r w:rsidRPr="00E55984">
        <w:rPr>
          <w:rStyle w:val="OperatorTok"/>
          <w:rFonts w:ascii="Time" w:eastAsia="宋体" w:hAnsi="Time"/>
        </w:rPr>
        <w:t>&lt;&gt;();</w:t>
      </w:r>
      <w:r w:rsidRPr="00E55984">
        <w:rPr>
          <w:rStyle w:val="NormalTok"/>
          <w:rFonts w:ascii="Time" w:eastAsia="宋体" w:hAnsi="Time"/>
        </w:rPr>
        <w:t xml:space="preserve">  </w:t>
      </w:r>
      <w:r w:rsidRPr="00E55984">
        <w:rPr>
          <w:rStyle w:val="CommentTok"/>
          <w:rFonts w:ascii="Time" w:eastAsia="宋体" w:hAnsi="Time"/>
        </w:rPr>
        <w:t xml:space="preserve">// </w:t>
      </w:r>
      <w:r w:rsidRPr="00E55984">
        <w:rPr>
          <w:rStyle w:val="CommentTok"/>
          <w:rFonts w:ascii="Time" w:eastAsia="宋体" w:hAnsi="Time"/>
        </w:rPr>
        <w:t>存放当前</w:t>
      </w:r>
      <w:r w:rsidRPr="00E55984">
        <w:rPr>
          <w:rStyle w:val="CommentTok"/>
          <w:rFonts w:ascii="Time" w:eastAsia="宋体" w:hAnsi="Time"/>
        </w:rPr>
        <w:t>Key</w:t>
      </w:r>
      <w:r w:rsidRPr="00E55984">
        <w:rPr>
          <w:rStyle w:val="CommentTok"/>
          <w:rFonts w:ascii="Time" w:eastAsia="宋体" w:hAnsi="Time"/>
        </w:rPr>
        <w:t>的父母</w:t>
      </w:r>
      <w:r w:rsidRPr="00E55984">
        <w:rPr>
          <w:rStyle w:val="CommentTok"/>
          <w:rFonts w:ascii="Time" w:eastAsia="宋体" w:hAnsi="Time"/>
        </w:rPr>
        <w:t xml:space="preserve"> (</w:t>
      </w:r>
      <w:r w:rsidRPr="00E55984">
        <w:rPr>
          <w:rStyle w:val="CommentTok"/>
          <w:rFonts w:ascii="Time" w:eastAsia="宋体" w:hAnsi="Time"/>
        </w:rPr>
        <w:t>即祖辈</w:t>
      </w:r>
      <w:r w:rsidRPr="00E55984">
        <w:rPr>
          <w:rStyle w:val="CommentTok"/>
          <w:rFonts w:ascii="Time" w:eastAsia="宋体" w:hAnsi="Time"/>
        </w:rPr>
        <w:t>)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Style w:val="ControlFlowTok"/>
          <w:rFonts w:ascii="Time" w:eastAsia="宋体" w:hAnsi="Time"/>
        </w:rPr>
        <w:t>for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NormalTok"/>
          <w:rFonts w:ascii="Time" w:eastAsia="宋体" w:hAnsi="Time"/>
        </w:rPr>
        <w:t xml:space="preserve"> value </w:t>
      </w:r>
      <w:r w:rsidRPr="00E55984">
        <w:rPr>
          <w:rStyle w:val="OperatorTok"/>
          <w:rFonts w:ascii="Time" w:eastAsia="宋体" w:hAnsi="Time"/>
        </w:rPr>
        <w:t>:</w:t>
      </w:r>
      <w:r w:rsidRPr="00E55984">
        <w:rPr>
          <w:rStyle w:val="NormalTok"/>
          <w:rFonts w:ascii="Time" w:eastAsia="宋体" w:hAnsi="Time"/>
        </w:rPr>
        <w:t xml:space="preserve"> values</w:t>
      </w:r>
      <w:r w:rsidRPr="00E55984">
        <w:rPr>
          <w:rStyle w:val="OperatorTok"/>
          <w:rFonts w:ascii="Time" w:eastAsia="宋体" w:hAnsi="Time"/>
        </w:rPr>
        <w:t>)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{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    </w:t>
      </w:r>
      <w:r w:rsidRPr="00E55984">
        <w:rPr>
          <w:rStyle w:val="BuiltInTok"/>
          <w:rFonts w:ascii="Time" w:eastAsia="宋体" w:hAnsi="Time"/>
        </w:rPr>
        <w:t>String</w:t>
      </w:r>
      <w:r w:rsidRPr="00E55984">
        <w:rPr>
          <w:rStyle w:val="NormalTok"/>
          <w:rFonts w:ascii="Time" w:eastAsia="宋体" w:hAnsi="Time"/>
        </w:rPr>
        <w:t xml:space="preserve"> val </w:t>
      </w:r>
      <w:r w:rsidRPr="00E55984">
        <w:rPr>
          <w:rStyle w:val="OperatorTok"/>
          <w:rFonts w:ascii="Time" w:eastAsia="宋体" w:hAnsi="Time"/>
        </w:rPr>
        <w:t>=</w:t>
      </w:r>
      <w:r w:rsidRPr="00E55984">
        <w:rPr>
          <w:rStyle w:val="NormalTok"/>
          <w:rFonts w:ascii="Time" w:eastAsia="宋体" w:hAnsi="Time"/>
        </w:rPr>
        <w:t xml:space="preserve"> value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toString</w:t>
      </w:r>
      <w:r w:rsidRPr="00E55984">
        <w:rPr>
          <w:rStyle w:val="OperatorTok"/>
          <w:rFonts w:ascii="Time" w:eastAsia="宋体" w:hAnsi="Time"/>
        </w:rPr>
        <w:t>();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    </w:t>
      </w:r>
      <w:r w:rsidRPr="00E55984">
        <w:rPr>
          <w:rStyle w:val="ControlFlowTok"/>
          <w:rFonts w:ascii="Time" w:eastAsia="宋体" w:hAnsi="Time"/>
        </w:rPr>
        <w:t>if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val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startsWith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StringTok"/>
          <w:rFonts w:ascii="Time" w:eastAsia="宋体" w:hAnsi="Time"/>
        </w:rPr>
        <w:t>"P-"</w:t>
      </w:r>
      <w:r w:rsidRPr="00E55984">
        <w:rPr>
          <w:rStyle w:val="OperatorTok"/>
          <w:rFonts w:ascii="Time" w:eastAsia="宋体" w:hAnsi="Time"/>
        </w:rPr>
        <w:t>))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{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        children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add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val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substring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DecValTok"/>
          <w:rFonts w:ascii="Time" w:eastAsia="宋体" w:hAnsi="Time"/>
        </w:rPr>
        <w:t>2</w:t>
      </w:r>
      <w:r w:rsidRPr="00E55984">
        <w:rPr>
          <w:rStyle w:val="OperatorTok"/>
          <w:rFonts w:ascii="Time" w:eastAsia="宋体" w:hAnsi="Time"/>
        </w:rPr>
        <w:t>));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 xml:space="preserve">// </w:t>
      </w:r>
      <w:r w:rsidRPr="00E55984">
        <w:rPr>
          <w:rStyle w:val="CommentTok"/>
          <w:rFonts w:ascii="Time" w:eastAsia="宋体" w:hAnsi="Time"/>
        </w:rPr>
        <w:t>添加孩子名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    </w:t>
      </w:r>
      <w:r w:rsidRPr="00E55984">
        <w:rPr>
          <w:rStyle w:val="OperatorTok"/>
          <w:rFonts w:ascii="Time" w:eastAsia="宋体" w:hAnsi="Time"/>
        </w:rPr>
        <w:t>}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ntrolFlowTok"/>
          <w:rFonts w:ascii="Time" w:eastAsia="宋体" w:hAnsi="Time"/>
        </w:rPr>
        <w:t>else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ntrolFlowTok"/>
          <w:rFonts w:ascii="Time" w:eastAsia="宋体" w:hAnsi="Time"/>
        </w:rPr>
        <w:t>if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val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startsWith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StringTok"/>
          <w:rFonts w:ascii="Time" w:eastAsia="宋体" w:hAnsi="Time"/>
        </w:rPr>
        <w:t>"C-"</w:t>
      </w:r>
      <w:r w:rsidRPr="00E55984">
        <w:rPr>
          <w:rStyle w:val="OperatorTok"/>
          <w:rFonts w:ascii="Time" w:eastAsia="宋体" w:hAnsi="Time"/>
        </w:rPr>
        <w:t>))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{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        parents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add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val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substring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DecValTok"/>
          <w:rFonts w:ascii="Time" w:eastAsia="宋体" w:hAnsi="Time"/>
        </w:rPr>
        <w:t>2</w:t>
      </w:r>
      <w:r w:rsidRPr="00E55984">
        <w:rPr>
          <w:rStyle w:val="OperatorTok"/>
          <w:rFonts w:ascii="Time" w:eastAsia="宋体" w:hAnsi="Time"/>
        </w:rPr>
        <w:t>));</w:t>
      </w:r>
      <w:r w:rsidRPr="00E55984">
        <w:rPr>
          <w:rStyle w:val="NormalTok"/>
          <w:rFonts w:ascii="Time" w:eastAsia="宋体" w:hAnsi="Time"/>
        </w:rPr>
        <w:t xml:space="preserve">  </w:t>
      </w:r>
      <w:r w:rsidRPr="00E55984">
        <w:rPr>
          <w:rStyle w:val="CommentTok"/>
          <w:rFonts w:ascii="Time" w:eastAsia="宋体" w:hAnsi="Time"/>
        </w:rPr>
        <w:t xml:space="preserve">// </w:t>
      </w:r>
      <w:r w:rsidRPr="00E55984">
        <w:rPr>
          <w:rStyle w:val="CommentTok"/>
          <w:rFonts w:ascii="Time" w:eastAsia="宋体" w:hAnsi="Time"/>
        </w:rPr>
        <w:t>添加父母名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    </w:t>
      </w:r>
      <w:r w:rsidRPr="00E55984">
        <w:rPr>
          <w:rStyle w:val="OperatorTok"/>
          <w:rFonts w:ascii="Time" w:eastAsia="宋体" w:hAnsi="Time"/>
        </w:rPr>
        <w:t>}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Style w:val="OperatorTok"/>
          <w:rFonts w:ascii="Time" w:eastAsia="宋体" w:hAnsi="Time"/>
        </w:rPr>
        <w:t>}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Style w:val="CommentTok"/>
          <w:rFonts w:ascii="Time" w:eastAsia="宋体" w:hAnsi="Time"/>
        </w:rPr>
        <w:t xml:space="preserve">// </w:t>
      </w:r>
      <w:r w:rsidRPr="00E55984">
        <w:rPr>
          <w:rStyle w:val="CommentTok"/>
          <w:rFonts w:ascii="Time" w:eastAsia="宋体" w:hAnsi="Time"/>
        </w:rPr>
        <w:t>如果这个人既有孩子（</w:t>
      </w:r>
      <w:r w:rsidRPr="00E55984">
        <w:rPr>
          <w:rStyle w:val="CommentTok"/>
          <w:rFonts w:ascii="Time" w:eastAsia="宋体" w:hAnsi="Time"/>
        </w:rPr>
        <w:t>P</w:t>
      </w:r>
      <w:r w:rsidRPr="00E55984">
        <w:rPr>
          <w:rStyle w:val="CommentTok"/>
          <w:rFonts w:ascii="Time" w:eastAsia="宋体" w:hAnsi="Time"/>
        </w:rPr>
        <w:t>），又有父母（</w:t>
      </w:r>
      <w:r w:rsidRPr="00E55984">
        <w:rPr>
          <w:rStyle w:val="CommentTok"/>
          <w:rFonts w:ascii="Time" w:eastAsia="宋体" w:hAnsi="Time"/>
        </w:rPr>
        <w:t>C</w:t>
      </w:r>
      <w:r w:rsidRPr="00E55984">
        <w:rPr>
          <w:rStyle w:val="CommentTok"/>
          <w:rFonts w:ascii="Time" w:eastAsia="宋体" w:hAnsi="Time"/>
        </w:rPr>
        <w:t>），则可以建立祖孙关系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Style w:val="ControlFlowTok"/>
          <w:rFonts w:ascii="Time" w:eastAsia="宋体" w:hAnsi="Time"/>
        </w:rPr>
        <w:t>if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(!</w:t>
      </w:r>
      <w:r w:rsidRPr="00E55984">
        <w:rPr>
          <w:rStyle w:val="NormalTok"/>
          <w:rFonts w:ascii="Time" w:eastAsia="宋体" w:hAnsi="Time"/>
        </w:rPr>
        <w:t>children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isEmpty</w:t>
      </w:r>
      <w:r w:rsidRPr="00E55984">
        <w:rPr>
          <w:rStyle w:val="OperatorTok"/>
          <w:rFonts w:ascii="Time" w:eastAsia="宋体" w:hAnsi="Time"/>
        </w:rPr>
        <w:t>()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&amp;&amp;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!</w:t>
      </w:r>
      <w:r w:rsidRPr="00E55984">
        <w:rPr>
          <w:rStyle w:val="NormalTok"/>
          <w:rFonts w:ascii="Time" w:eastAsia="宋体" w:hAnsi="Time"/>
        </w:rPr>
        <w:t>parents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isEmpty</w:t>
      </w:r>
      <w:r w:rsidRPr="00E55984">
        <w:rPr>
          <w:rStyle w:val="OperatorTok"/>
          <w:rFonts w:ascii="Time" w:eastAsia="宋体" w:hAnsi="Time"/>
        </w:rPr>
        <w:t>())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{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    </w:t>
      </w:r>
      <w:r w:rsidRPr="00E55984">
        <w:rPr>
          <w:rStyle w:val="ControlFlowTok"/>
          <w:rFonts w:ascii="Time" w:eastAsia="宋体" w:hAnsi="Time"/>
        </w:rPr>
        <w:t>for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BuiltInTok"/>
          <w:rFonts w:ascii="Time" w:eastAsia="宋体" w:hAnsi="Time"/>
        </w:rPr>
        <w:t>String</w:t>
      </w:r>
      <w:r w:rsidRPr="00E55984">
        <w:rPr>
          <w:rStyle w:val="NormalTok"/>
          <w:rFonts w:ascii="Time" w:eastAsia="宋体" w:hAnsi="Time"/>
        </w:rPr>
        <w:t xml:space="preserve"> grandchild </w:t>
      </w:r>
      <w:r w:rsidRPr="00E55984">
        <w:rPr>
          <w:rStyle w:val="OperatorTok"/>
          <w:rFonts w:ascii="Time" w:eastAsia="宋体" w:hAnsi="Time"/>
        </w:rPr>
        <w:t>:</w:t>
      </w:r>
      <w:r w:rsidRPr="00E55984">
        <w:rPr>
          <w:rStyle w:val="NormalTok"/>
          <w:rFonts w:ascii="Time" w:eastAsia="宋体" w:hAnsi="Time"/>
        </w:rPr>
        <w:t xml:space="preserve"> children</w:t>
      </w:r>
      <w:r w:rsidRPr="00E55984">
        <w:rPr>
          <w:rStyle w:val="OperatorTok"/>
          <w:rFonts w:ascii="Time" w:eastAsia="宋体" w:hAnsi="Time"/>
        </w:rPr>
        <w:t>)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{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        </w:t>
      </w:r>
      <w:r w:rsidRPr="00E55984">
        <w:rPr>
          <w:rStyle w:val="ControlFlowTok"/>
          <w:rFonts w:ascii="Time" w:eastAsia="宋体" w:hAnsi="Time"/>
        </w:rPr>
        <w:t>for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BuiltInTok"/>
          <w:rFonts w:ascii="Time" w:eastAsia="宋体" w:hAnsi="Time"/>
        </w:rPr>
        <w:t>String</w:t>
      </w:r>
      <w:r w:rsidRPr="00E55984">
        <w:rPr>
          <w:rStyle w:val="NormalTok"/>
          <w:rFonts w:ascii="Time" w:eastAsia="宋体" w:hAnsi="Time"/>
        </w:rPr>
        <w:t xml:space="preserve"> grandparent </w:t>
      </w:r>
      <w:r w:rsidRPr="00E55984">
        <w:rPr>
          <w:rStyle w:val="OperatorTok"/>
          <w:rFonts w:ascii="Time" w:eastAsia="宋体" w:hAnsi="Time"/>
        </w:rPr>
        <w:t>:</w:t>
      </w:r>
      <w:r w:rsidRPr="00E55984">
        <w:rPr>
          <w:rStyle w:val="NormalTok"/>
          <w:rFonts w:ascii="Time" w:eastAsia="宋体" w:hAnsi="Time"/>
        </w:rPr>
        <w:t xml:space="preserve"> parents</w:t>
      </w:r>
      <w:r w:rsidRPr="00E55984">
        <w:rPr>
          <w:rStyle w:val="OperatorTok"/>
          <w:rFonts w:ascii="Time" w:eastAsia="宋体" w:hAnsi="Time"/>
        </w:rPr>
        <w:t>)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{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            </w:t>
      </w:r>
      <w:r w:rsidRPr="00E55984">
        <w:rPr>
          <w:rStyle w:val="CommentTok"/>
          <w:rFonts w:ascii="Time" w:eastAsia="宋体" w:hAnsi="Time"/>
        </w:rPr>
        <w:t xml:space="preserve">// </w:t>
      </w:r>
      <w:r w:rsidRPr="00E55984">
        <w:rPr>
          <w:rStyle w:val="CommentTok"/>
          <w:rFonts w:ascii="Time" w:eastAsia="宋体" w:hAnsi="Time"/>
        </w:rPr>
        <w:t>输出：</w:t>
      </w:r>
      <w:r w:rsidRPr="00E55984">
        <w:rPr>
          <w:rStyle w:val="CommentTok"/>
          <w:rFonts w:ascii="Time" w:eastAsia="宋体" w:hAnsi="Time"/>
        </w:rPr>
        <w:t>Key=</w:t>
      </w:r>
      <w:r w:rsidRPr="00E55984">
        <w:rPr>
          <w:rStyle w:val="CommentTok"/>
          <w:rFonts w:ascii="Time" w:eastAsia="宋体" w:hAnsi="Time"/>
        </w:rPr>
        <w:t>孙子</w:t>
      </w:r>
      <w:r w:rsidRPr="00E55984">
        <w:rPr>
          <w:rStyle w:val="CommentTok"/>
          <w:rFonts w:ascii="Time" w:eastAsia="宋体" w:hAnsi="Time"/>
        </w:rPr>
        <w:t>, Value=</w:t>
      </w:r>
      <w:r w:rsidRPr="00E55984">
        <w:rPr>
          <w:rStyle w:val="CommentTok"/>
          <w:rFonts w:ascii="Time" w:eastAsia="宋体" w:hAnsi="Time"/>
        </w:rPr>
        <w:t>祖父</w:t>
      </w:r>
      <w:r w:rsidRPr="00E55984">
        <w:rPr>
          <w:rStyle w:val="CommentTok"/>
          <w:rFonts w:ascii="Time" w:eastAsia="宋体" w:hAnsi="Time"/>
        </w:rPr>
        <w:t>/</w:t>
      </w:r>
      <w:r w:rsidRPr="00E55984">
        <w:rPr>
          <w:rStyle w:val="CommentTok"/>
          <w:rFonts w:ascii="Time" w:eastAsia="宋体" w:hAnsi="Time"/>
        </w:rPr>
        <w:t>祖母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            context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write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KeywordTok"/>
          <w:rFonts w:ascii="Time" w:eastAsia="宋体" w:hAnsi="Time"/>
        </w:rPr>
        <w:t>new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grandchild</w:t>
      </w:r>
      <w:r w:rsidRPr="00E55984">
        <w:rPr>
          <w:rStyle w:val="OperatorTok"/>
          <w:rFonts w:ascii="Time" w:eastAsia="宋体" w:hAnsi="Time"/>
        </w:rPr>
        <w:t>),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KeywordTok"/>
          <w:rFonts w:ascii="Time" w:eastAsia="宋体" w:hAnsi="Time"/>
        </w:rPr>
        <w:t>new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grandparent</w:t>
      </w:r>
      <w:r w:rsidRPr="00E55984">
        <w:rPr>
          <w:rStyle w:val="OperatorTok"/>
          <w:rFonts w:ascii="Time" w:eastAsia="宋体" w:hAnsi="Time"/>
        </w:rPr>
        <w:t>));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        </w:t>
      </w:r>
      <w:r w:rsidRPr="00E55984">
        <w:rPr>
          <w:rStyle w:val="OperatorTok"/>
          <w:rFonts w:ascii="Time" w:eastAsia="宋体" w:hAnsi="Time"/>
        </w:rPr>
        <w:t>}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    </w:t>
      </w:r>
      <w:r w:rsidRPr="00E55984">
        <w:rPr>
          <w:rStyle w:val="OperatorTok"/>
          <w:rFonts w:ascii="Time" w:eastAsia="宋体" w:hAnsi="Time"/>
        </w:rPr>
        <w:t>}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Style w:val="OperatorTok"/>
          <w:rFonts w:ascii="Time" w:eastAsia="宋体" w:hAnsi="Time"/>
        </w:rPr>
        <w:t>}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</w:t>
      </w:r>
      <w:r w:rsidRPr="00E55984">
        <w:rPr>
          <w:rStyle w:val="OperatorTok"/>
          <w:rFonts w:ascii="Time" w:eastAsia="宋体" w:hAnsi="Time"/>
        </w:rPr>
        <w:t>}</w:t>
      </w:r>
      <w:r w:rsidRPr="00E55984">
        <w:rPr>
          <w:rFonts w:ascii="Time" w:eastAsia="宋体" w:hAnsi="Time"/>
        </w:rPr>
        <w:br/>
      </w:r>
      <w:r w:rsidRPr="00E55984">
        <w:rPr>
          <w:rStyle w:val="OperatorTok"/>
          <w:rFonts w:ascii="Time" w:eastAsia="宋体" w:hAnsi="Time"/>
        </w:rPr>
        <w:t>}</w:t>
      </w:r>
    </w:p>
    <w:p w14:paraId="2C274D35" w14:textId="77777777" w:rsidR="00E55984" w:rsidRPr="00E55984" w:rsidRDefault="00E55984" w:rsidP="00E55984">
      <w:pPr>
        <w:pStyle w:val="3"/>
        <w:rPr>
          <w:rFonts w:ascii="Time" w:eastAsia="宋体" w:hAnsi="Time"/>
        </w:rPr>
      </w:pPr>
      <w:bookmarkStart w:id="22" w:name="Xe7a6297ce2ee76f0dbf85b894b9449732b102cd"/>
      <w:bookmarkStart w:id="23" w:name="_Toc213254864"/>
      <w:bookmarkEnd w:id="20"/>
      <w:r w:rsidRPr="00E55984">
        <w:rPr>
          <w:rFonts w:ascii="Time" w:eastAsia="宋体" w:hAnsi="Time" w:hint="eastAsia"/>
        </w:rPr>
        <w:t>（</w:t>
      </w:r>
      <w:r w:rsidRPr="00E55984">
        <w:rPr>
          <w:rFonts w:ascii="Time" w:eastAsia="宋体" w:hAnsi="Time" w:hint="eastAsia"/>
        </w:rPr>
        <w:t>3</w:t>
      </w:r>
      <w:r w:rsidRPr="00E55984">
        <w:rPr>
          <w:rFonts w:ascii="Time" w:eastAsia="宋体" w:hAnsi="Time" w:hint="eastAsia"/>
        </w:rPr>
        <w:t>）</w:t>
      </w:r>
      <w:r w:rsidRPr="00E55984">
        <w:rPr>
          <w:rFonts w:ascii="Time" w:eastAsia="宋体" w:hAnsi="Time" w:hint="eastAsia"/>
        </w:rPr>
        <w:t>GrandparentDriver.java</w:t>
      </w:r>
      <w:r w:rsidRPr="00E55984">
        <w:rPr>
          <w:rFonts w:ascii="Time" w:eastAsia="宋体" w:hAnsi="Time"/>
        </w:rPr>
        <w:t xml:space="preserve"> (Driver </w:t>
      </w:r>
      <w:r w:rsidRPr="00E55984">
        <w:rPr>
          <w:rFonts w:ascii="Time" w:eastAsia="宋体" w:hAnsi="Time" w:hint="eastAsia"/>
        </w:rPr>
        <w:t>类</w:t>
      </w:r>
      <w:r w:rsidRPr="00E55984">
        <w:rPr>
          <w:rFonts w:ascii="Time" w:eastAsia="宋体" w:hAnsi="Time" w:hint="eastAsia"/>
        </w:rPr>
        <w:t>)</w:t>
      </w:r>
      <w:bookmarkEnd w:id="23"/>
    </w:p>
    <w:p w14:paraId="7AC9C60A" w14:textId="77777777" w:rsidR="00E55984" w:rsidRPr="00E55984" w:rsidRDefault="00E55984" w:rsidP="00E55984">
      <w:pPr>
        <w:pStyle w:val="SourceCode"/>
        <w:rPr>
          <w:rFonts w:ascii="Time" w:eastAsia="宋体" w:hAnsi="Time"/>
        </w:rPr>
      </w:pPr>
      <w:r w:rsidRPr="00E55984">
        <w:rPr>
          <w:rStyle w:val="KeywordTok"/>
          <w:rFonts w:ascii="Time" w:eastAsia="宋体" w:hAnsi="Time"/>
        </w:rPr>
        <w:t>package</w:t>
      </w:r>
      <w:r w:rsidRPr="00E55984">
        <w:rPr>
          <w:rStyle w:val="ImportTok"/>
          <w:rFonts w:ascii="Time" w:eastAsia="宋体" w:hAnsi="Time"/>
        </w:rPr>
        <w:t xml:space="preserve"> com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aa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hadoop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mapreduce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import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ImportTok"/>
          <w:rFonts w:ascii="Time" w:eastAsia="宋体" w:hAnsi="Time"/>
        </w:rPr>
        <w:t>org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apache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hadoop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conf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Configuration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import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ImportTok"/>
          <w:rFonts w:ascii="Time" w:eastAsia="宋体" w:hAnsi="Time"/>
        </w:rPr>
        <w:t>org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apache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hadoop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fs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Path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import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ImportTok"/>
          <w:rFonts w:ascii="Time" w:eastAsia="宋体" w:hAnsi="Time"/>
        </w:rPr>
        <w:t>org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apache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hadoop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io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lastRenderedPageBreak/>
        <w:t>import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ImportTok"/>
          <w:rFonts w:ascii="Time" w:eastAsia="宋体" w:hAnsi="Time"/>
        </w:rPr>
        <w:t>org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apache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hadoop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mapreduce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Job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import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ImportTok"/>
          <w:rFonts w:ascii="Time" w:eastAsia="宋体" w:hAnsi="Time"/>
        </w:rPr>
        <w:t>org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apache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hadoop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mapreduce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lib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input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FileInputFormat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import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ImportTok"/>
          <w:rFonts w:ascii="Time" w:eastAsia="宋体" w:hAnsi="Time"/>
        </w:rPr>
        <w:t>org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apache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hadoop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mapreduce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lib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output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ImportTok"/>
          <w:rFonts w:ascii="Time" w:eastAsia="宋体" w:hAnsi="Time"/>
        </w:rPr>
        <w:t>FileOutputFormat</w:t>
      </w:r>
      <w:r w:rsidRPr="00E55984">
        <w:rPr>
          <w:rStyle w:val="OperatorTok"/>
          <w:rFonts w:ascii="Time" w:eastAsia="宋体" w:hAnsi="Time"/>
        </w:rPr>
        <w:t>;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CommentTok"/>
          <w:rFonts w:ascii="Time" w:eastAsia="宋体" w:hAnsi="Time"/>
        </w:rPr>
        <w:t>/**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*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功能：提交祖孙关系挖掘作业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CommentTok"/>
          <w:rFonts w:ascii="Time" w:eastAsia="宋体" w:hAnsi="Time"/>
        </w:rPr>
        <w:t>*/</w:t>
      </w:r>
      <w:r w:rsidRPr="00E55984">
        <w:rPr>
          <w:rFonts w:ascii="Time" w:eastAsia="宋体" w:hAnsi="Time"/>
        </w:rPr>
        <w:br/>
      </w:r>
      <w:r w:rsidRPr="00E55984">
        <w:rPr>
          <w:rStyle w:val="KeywordTok"/>
          <w:rFonts w:ascii="Time" w:eastAsia="宋体" w:hAnsi="Time"/>
        </w:rPr>
        <w:t>public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KeywordTok"/>
          <w:rFonts w:ascii="Time" w:eastAsia="宋体" w:hAnsi="Time"/>
        </w:rPr>
        <w:t>class</w:t>
      </w:r>
      <w:r w:rsidRPr="00E55984">
        <w:rPr>
          <w:rStyle w:val="NormalTok"/>
          <w:rFonts w:ascii="Time" w:eastAsia="宋体" w:hAnsi="Time"/>
        </w:rPr>
        <w:t xml:space="preserve"> GrandparentDriver </w:t>
      </w:r>
      <w:r w:rsidRPr="00E55984">
        <w:rPr>
          <w:rStyle w:val="OperatorTok"/>
          <w:rFonts w:ascii="Time" w:eastAsia="宋体" w:hAnsi="Time"/>
        </w:rPr>
        <w:t>{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</w:t>
      </w:r>
      <w:r w:rsidRPr="00E55984">
        <w:rPr>
          <w:rStyle w:val="KeywordTok"/>
          <w:rFonts w:ascii="Time" w:eastAsia="宋体" w:hAnsi="Time"/>
        </w:rPr>
        <w:t>public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DataTypeTok"/>
          <w:rFonts w:ascii="Time" w:eastAsia="宋体" w:hAnsi="Time"/>
        </w:rPr>
        <w:t>static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DataTypeTok"/>
          <w:rFonts w:ascii="Time" w:eastAsia="宋体" w:hAnsi="Time"/>
        </w:rPr>
        <w:t>void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FunctionTok"/>
          <w:rFonts w:ascii="Time" w:eastAsia="宋体" w:hAnsi="Time"/>
        </w:rPr>
        <w:t>main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BuiltInTok"/>
          <w:rFonts w:ascii="Time" w:eastAsia="宋体" w:hAnsi="Time"/>
        </w:rPr>
        <w:t>String</w:t>
      </w:r>
      <w:r w:rsidRPr="00E55984">
        <w:rPr>
          <w:rStyle w:val="OperatorTok"/>
          <w:rFonts w:ascii="Time" w:eastAsia="宋体" w:hAnsi="Time"/>
        </w:rPr>
        <w:t>[]</w:t>
      </w:r>
      <w:r w:rsidRPr="00E55984">
        <w:rPr>
          <w:rStyle w:val="NormalTok"/>
          <w:rFonts w:ascii="Time" w:eastAsia="宋体" w:hAnsi="Time"/>
        </w:rPr>
        <w:t xml:space="preserve"> args</w:t>
      </w:r>
      <w:r w:rsidRPr="00E55984">
        <w:rPr>
          <w:rStyle w:val="OperatorTok"/>
          <w:rFonts w:ascii="Time" w:eastAsia="宋体" w:hAnsi="Time"/>
        </w:rPr>
        <w:t>)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KeywordTok"/>
          <w:rFonts w:ascii="Time" w:eastAsia="宋体" w:hAnsi="Time"/>
        </w:rPr>
        <w:t>throws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Exception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{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Style w:val="BuiltInTok"/>
          <w:rFonts w:ascii="Time" w:eastAsia="宋体" w:hAnsi="Time"/>
        </w:rPr>
        <w:t>Configuration</w:t>
      </w:r>
      <w:r w:rsidRPr="00E55984">
        <w:rPr>
          <w:rStyle w:val="NormalTok"/>
          <w:rFonts w:ascii="Time" w:eastAsia="宋体" w:hAnsi="Time"/>
        </w:rPr>
        <w:t xml:space="preserve"> conf </w:t>
      </w:r>
      <w:r w:rsidRPr="00E55984">
        <w:rPr>
          <w:rStyle w:val="OperatorTok"/>
          <w:rFonts w:ascii="Time" w:eastAsia="宋体" w:hAnsi="Time"/>
        </w:rPr>
        <w:t>=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KeywordTok"/>
          <w:rFonts w:ascii="Time" w:eastAsia="宋体" w:hAnsi="Time"/>
        </w:rPr>
        <w:t>new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BuiltInTok"/>
          <w:rFonts w:ascii="Time" w:eastAsia="宋体" w:hAnsi="Time"/>
        </w:rPr>
        <w:t>Configuration</w:t>
      </w:r>
      <w:r w:rsidRPr="00E55984">
        <w:rPr>
          <w:rStyle w:val="OperatorTok"/>
          <w:rFonts w:ascii="Time" w:eastAsia="宋体" w:hAnsi="Time"/>
        </w:rPr>
        <w:t>();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Job job </w:t>
      </w:r>
      <w:r w:rsidRPr="00E55984">
        <w:rPr>
          <w:rStyle w:val="OperatorTok"/>
          <w:rFonts w:ascii="Time" w:eastAsia="宋体" w:hAnsi="Time"/>
        </w:rPr>
        <w:t>=</w:t>
      </w:r>
      <w:r w:rsidRPr="00E55984">
        <w:rPr>
          <w:rStyle w:val="NormalTok"/>
          <w:rFonts w:ascii="Time" w:eastAsia="宋体" w:hAnsi="Time"/>
        </w:rPr>
        <w:t xml:space="preserve"> Job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getInstance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conf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StringTok"/>
          <w:rFonts w:ascii="Time" w:eastAsia="宋体" w:hAnsi="Time"/>
        </w:rPr>
        <w:t>"GrandparentJob"</w:t>
      </w:r>
      <w:r w:rsidRPr="00E55984">
        <w:rPr>
          <w:rStyle w:val="OperatorTok"/>
          <w:rFonts w:ascii="Time" w:eastAsia="宋体" w:hAnsi="Time"/>
        </w:rPr>
        <w:t>);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job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setJarByClass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GrandparentDriver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class</w:t>
      </w:r>
      <w:r w:rsidRPr="00E55984">
        <w:rPr>
          <w:rStyle w:val="OperatorTok"/>
          <w:rFonts w:ascii="Time" w:eastAsia="宋体" w:hAnsi="Time"/>
        </w:rPr>
        <w:t>);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job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setMapperClass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GrandparentMapper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class</w:t>
      </w:r>
      <w:r w:rsidRPr="00E55984">
        <w:rPr>
          <w:rStyle w:val="OperatorTok"/>
          <w:rFonts w:ascii="Time" w:eastAsia="宋体" w:hAnsi="Time"/>
        </w:rPr>
        <w:t>);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job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setReducerClass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GrandparentReducer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class</w:t>
      </w:r>
      <w:r w:rsidRPr="00E55984">
        <w:rPr>
          <w:rStyle w:val="OperatorTok"/>
          <w:rFonts w:ascii="Time" w:eastAsia="宋体" w:hAnsi="Time"/>
        </w:rPr>
        <w:t>);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job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setMapOutputKeyClass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class</w:t>
      </w:r>
      <w:r w:rsidRPr="00E55984">
        <w:rPr>
          <w:rStyle w:val="OperatorTok"/>
          <w:rFonts w:ascii="Time" w:eastAsia="宋体" w:hAnsi="Time"/>
        </w:rPr>
        <w:t>);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job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setMapOutputValueClass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class</w:t>
      </w:r>
      <w:r w:rsidRPr="00E55984">
        <w:rPr>
          <w:rStyle w:val="OperatorTok"/>
          <w:rFonts w:ascii="Time" w:eastAsia="宋体" w:hAnsi="Time"/>
        </w:rPr>
        <w:t>);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job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setOutputKeyClass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class</w:t>
      </w:r>
      <w:r w:rsidRPr="00E55984">
        <w:rPr>
          <w:rStyle w:val="OperatorTok"/>
          <w:rFonts w:ascii="Time" w:eastAsia="宋体" w:hAnsi="Time"/>
        </w:rPr>
        <w:t>);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job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setOutputValueClass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BuiltInTok"/>
          <w:rFonts w:ascii="Time" w:eastAsia="宋体" w:hAnsi="Time"/>
        </w:rPr>
        <w:t>Text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class</w:t>
      </w:r>
      <w:r w:rsidRPr="00E55984">
        <w:rPr>
          <w:rStyle w:val="OperatorTok"/>
          <w:rFonts w:ascii="Time" w:eastAsia="宋体" w:hAnsi="Time"/>
        </w:rPr>
        <w:t>);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FileInputFormat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addInputPath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job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KeywordTok"/>
          <w:rFonts w:ascii="Time" w:eastAsia="宋体" w:hAnsi="Time"/>
        </w:rPr>
        <w:t>new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FunctionTok"/>
          <w:rFonts w:ascii="Time" w:eastAsia="宋体" w:hAnsi="Time"/>
        </w:rPr>
        <w:t>Path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args</w:t>
      </w:r>
      <w:r w:rsidRPr="00E55984">
        <w:rPr>
          <w:rStyle w:val="OperatorTok"/>
          <w:rFonts w:ascii="Time" w:eastAsia="宋体" w:hAnsi="Time"/>
        </w:rPr>
        <w:t>[</w:t>
      </w:r>
      <w:r w:rsidRPr="00E55984">
        <w:rPr>
          <w:rStyle w:val="DecValTok"/>
          <w:rFonts w:ascii="Time" w:eastAsia="宋体" w:hAnsi="Time"/>
        </w:rPr>
        <w:t>0</w:t>
      </w:r>
      <w:r w:rsidRPr="00E55984">
        <w:rPr>
          <w:rStyle w:val="OperatorTok"/>
          <w:rFonts w:ascii="Time" w:eastAsia="宋体" w:hAnsi="Time"/>
        </w:rPr>
        <w:t>]));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FileOutputFormat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setOutputPath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job</w:t>
      </w:r>
      <w:r w:rsidRPr="00E55984">
        <w:rPr>
          <w:rStyle w:val="OperatorTok"/>
          <w:rFonts w:ascii="Time" w:eastAsia="宋体" w:hAnsi="Time"/>
        </w:rPr>
        <w:t>,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KeywordTok"/>
          <w:rFonts w:ascii="Time" w:eastAsia="宋体" w:hAnsi="Time"/>
        </w:rPr>
        <w:t>new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FunctionTok"/>
          <w:rFonts w:ascii="Time" w:eastAsia="宋体" w:hAnsi="Time"/>
        </w:rPr>
        <w:t>Path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args</w:t>
      </w:r>
      <w:r w:rsidRPr="00E55984">
        <w:rPr>
          <w:rStyle w:val="OperatorTok"/>
          <w:rFonts w:ascii="Time" w:eastAsia="宋体" w:hAnsi="Time"/>
        </w:rPr>
        <w:t>[</w:t>
      </w:r>
      <w:r w:rsidRPr="00E55984">
        <w:rPr>
          <w:rStyle w:val="DecValTok"/>
          <w:rFonts w:ascii="Time" w:eastAsia="宋体" w:hAnsi="Time"/>
        </w:rPr>
        <w:t>1</w:t>
      </w:r>
      <w:r w:rsidRPr="00E55984">
        <w:rPr>
          <w:rStyle w:val="OperatorTok"/>
          <w:rFonts w:ascii="Time" w:eastAsia="宋体" w:hAnsi="Time"/>
        </w:rPr>
        <w:t>]));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    </w:t>
      </w:r>
      <w:r w:rsidRPr="00E55984">
        <w:rPr>
          <w:rStyle w:val="BuiltInTok"/>
          <w:rFonts w:ascii="Time" w:eastAsia="宋体" w:hAnsi="Time"/>
        </w:rPr>
        <w:t>System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exit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NormalTok"/>
          <w:rFonts w:ascii="Time" w:eastAsia="宋体" w:hAnsi="Time"/>
        </w:rPr>
        <w:t>job</w:t>
      </w:r>
      <w:r w:rsidRPr="00E55984">
        <w:rPr>
          <w:rStyle w:val="OperatorTok"/>
          <w:rFonts w:ascii="Time" w:eastAsia="宋体" w:hAnsi="Time"/>
        </w:rPr>
        <w:t>.</w:t>
      </w:r>
      <w:r w:rsidRPr="00E55984">
        <w:rPr>
          <w:rStyle w:val="FunctionTok"/>
          <w:rFonts w:ascii="Time" w:eastAsia="宋体" w:hAnsi="Time"/>
        </w:rPr>
        <w:t>waitForCompletion</w:t>
      </w:r>
      <w:r w:rsidRPr="00E55984">
        <w:rPr>
          <w:rStyle w:val="OperatorTok"/>
          <w:rFonts w:ascii="Time" w:eastAsia="宋体" w:hAnsi="Time"/>
        </w:rPr>
        <w:t>(</w:t>
      </w:r>
      <w:r w:rsidRPr="00E55984">
        <w:rPr>
          <w:rStyle w:val="KeywordTok"/>
          <w:rFonts w:ascii="Time" w:eastAsia="宋体" w:hAnsi="Time"/>
        </w:rPr>
        <w:t>true</w:t>
      </w:r>
      <w:r w:rsidRPr="00E55984">
        <w:rPr>
          <w:rStyle w:val="OperatorTok"/>
          <w:rFonts w:ascii="Time" w:eastAsia="宋体" w:hAnsi="Time"/>
        </w:rPr>
        <w:t>)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?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DecValTok"/>
          <w:rFonts w:ascii="Time" w:eastAsia="宋体" w:hAnsi="Time"/>
        </w:rPr>
        <w:t>0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: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DecValTok"/>
          <w:rFonts w:ascii="Time" w:eastAsia="宋体" w:hAnsi="Time"/>
        </w:rPr>
        <w:t>1</w:t>
      </w:r>
      <w:r w:rsidRPr="00E55984">
        <w:rPr>
          <w:rStyle w:val="OperatorTok"/>
          <w:rFonts w:ascii="Time" w:eastAsia="宋体" w:hAnsi="Time"/>
        </w:rPr>
        <w:t>);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    </w:t>
      </w:r>
      <w:r w:rsidRPr="00E55984">
        <w:rPr>
          <w:rStyle w:val="OperatorTok"/>
          <w:rFonts w:ascii="Time" w:eastAsia="宋体" w:hAnsi="Time"/>
        </w:rPr>
        <w:t>}</w:t>
      </w:r>
      <w:r w:rsidRPr="00E55984">
        <w:rPr>
          <w:rFonts w:ascii="Time" w:eastAsia="宋体" w:hAnsi="Time"/>
        </w:rPr>
        <w:br/>
      </w:r>
      <w:r w:rsidRPr="00E55984">
        <w:rPr>
          <w:rStyle w:val="OperatorTok"/>
          <w:rFonts w:ascii="Time" w:eastAsia="宋体" w:hAnsi="Time"/>
        </w:rPr>
        <w:t>}</w:t>
      </w:r>
    </w:p>
    <w:bookmarkEnd w:id="16"/>
    <w:bookmarkEnd w:id="22"/>
    <w:p w14:paraId="3AB61208" w14:textId="77777777" w:rsidR="00E55984" w:rsidRPr="00E55984" w:rsidRDefault="00E55984" w:rsidP="00E55984">
      <w:pPr>
        <w:rPr>
          <w:rFonts w:hint="eastAsia"/>
        </w:rPr>
      </w:pPr>
    </w:p>
    <w:p w14:paraId="66F5A9F6" w14:textId="49A6469E" w:rsidR="00E55984" w:rsidRPr="00E55984" w:rsidRDefault="00E55984" w:rsidP="00E55984">
      <w:pPr>
        <w:pStyle w:val="2"/>
        <w:rPr>
          <w:rFonts w:ascii="Time" w:eastAsia="宋体" w:hAnsi="Time"/>
          <w:b/>
          <w:bCs/>
          <w:sz w:val="22"/>
          <w:szCs w:val="22"/>
        </w:rPr>
      </w:pPr>
      <w:bookmarkStart w:id="24" w:name="四步骤-3打包项目为-jar-文件"/>
      <w:bookmarkStart w:id="25" w:name="_Toc213254865"/>
      <w:bookmarkEnd w:id="8"/>
      <w:r w:rsidRPr="00E55984">
        <w:rPr>
          <w:rFonts w:ascii="Time" w:eastAsia="宋体" w:hAnsi="Time" w:hint="eastAsia"/>
          <w:b/>
          <w:bCs/>
          <w:sz w:val="22"/>
          <w:szCs w:val="22"/>
        </w:rPr>
        <w:t>步骤</w:t>
      </w:r>
      <w:r w:rsidRPr="00E55984">
        <w:rPr>
          <w:rFonts w:ascii="Time" w:eastAsia="宋体" w:hAnsi="Time"/>
          <w:b/>
          <w:bCs/>
          <w:sz w:val="22"/>
          <w:szCs w:val="22"/>
        </w:rPr>
        <w:t xml:space="preserve"> </w:t>
      </w:r>
      <w:r>
        <w:rPr>
          <w:rFonts w:ascii="Time" w:eastAsia="宋体" w:hAnsi="Time" w:hint="eastAsia"/>
          <w:b/>
          <w:bCs/>
          <w:sz w:val="22"/>
          <w:szCs w:val="22"/>
        </w:rPr>
        <w:t>2</w:t>
      </w:r>
      <w:r w:rsidRPr="00E55984">
        <w:rPr>
          <w:rFonts w:ascii="Time" w:eastAsia="宋体" w:hAnsi="Time" w:hint="eastAsia"/>
          <w:b/>
          <w:bCs/>
          <w:sz w:val="22"/>
          <w:szCs w:val="22"/>
        </w:rPr>
        <w:t>：打包项目为</w:t>
      </w:r>
      <w:r w:rsidRPr="00E55984">
        <w:rPr>
          <w:rFonts w:ascii="Time" w:eastAsia="宋体" w:hAnsi="Time"/>
          <w:b/>
          <w:bCs/>
          <w:sz w:val="22"/>
          <w:szCs w:val="22"/>
        </w:rPr>
        <w:t xml:space="preserve"> JAR </w:t>
      </w:r>
      <w:r w:rsidRPr="00E55984">
        <w:rPr>
          <w:rFonts w:ascii="Time" w:eastAsia="宋体" w:hAnsi="Time" w:hint="eastAsia"/>
          <w:b/>
          <w:bCs/>
          <w:sz w:val="22"/>
          <w:szCs w:val="22"/>
        </w:rPr>
        <w:t>文件</w:t>
      </w:r>
      <w:bookmarkEnd w:id="25"/>
    </w:p>
    <w:p w14:paraId="79862917" w14:textId="77777777" w:rsidR="00E55984" w:rsidRPr="00E55984" w:rsidRDefault="00E55984" w:rsidP="00E55984">
      <w:pPr>
        <w:pStyle w:val="FirstParagraph"/>
        <w:rPr>
          <w:rFonts w:ascii="Time" w:eastAsia="宋体" w:hAnsi="Time"/>
        </w:rPr>
      </w:pPr>
      <w:r w:rsidRPr="00E55984">
        <w:rPr>
          <w:rFonts w:ascii="Time" w:eastAsia="宋体" w:hAnsi="Time" w:hint="eastAsia"/>
        </w:rPr>
        <w:t>在</w:t>
      </w:r>
      <w:r w:rsidRPr="00E55984">
        <w:rPr>
          <w:rFonts w:ascii="Time" w:eastAsia="宋体" w:hAnsi="Time"/>
        </w:rPr>
        <w:t xml:space="preserve"> Eclipse </w:t>
      </w:r>
      <w:r w:rsidRPr="00E55984">
        <w:rPr>
          <w:rFonts w:ascii="Time" w:eastAsia="宋体" w:hAnsi="Time" w:hint="eastAsia"/>
        </w:rPr>
        <w:t>中，将整个</w:t>
      </w:r>
      <w:r w:rsidRPr="00E55984">
        <w:rPr>
          <w:rFonts w:ascii="Time" w:eastAsia="宋体" w:hAnsi="Time"/>
        </w:rPr>
        <w:t xml:space="preserve"> </w:t>
      </w:r>
      <w:r w:rsidRPr="00E55984">
        <w:rPr>
          <w:rStyle w:val="VerbatimChar"/>
          <w:rFonts w:ascii="Time" w:eastAsia="宋体" w:hAnsi="Time"/>
        </w:rPr>
        <w:t>HDFSExample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 w:hint="eastAsia"/>
        </w:rPr>
        <w:t>项目打包成一个</w:t>
      </w:r>
      <w:r w:rsidRPr="00E55984">
        <w:rPr>
          <w:rFonts w:ascii="Time" w:eastAsia="宋体" w:hAnsi="Time"/>
        </w:rPr>
        <w:t xml:space="preserve"> JAR </w:t>
      </w:r>
      <w:r w:rsidRPr="00E55984">
        <w:rPr>
          <w:rFonts w:ascii="Time" w:eastAsia="宋体" w:hAnsi="Time" w:hint="eastAsia"/>
        </w:rPr>
        <w:t>文件。</w:t>
      </w:r>
    </w:p>
    <w:p w14:paraId="2AE358AF" w14:textId="77777777" w:rsidR="00E55984" w:rsidRPr="00E55984" w:rsidRDefault="00E55984" w:rsidP="00E55984">
      <w:pPr>
        <w:numPr>
          <w:ilvl w:val="0"/>
          <w:numId w:val="3"/>
        </w:numPr>
        <w:spacing w:before="0" w:line="240" w:lineRule="auto"/>
        <w:rPr>
          <w:rFonts w:ascii="Time" w:eastAsia="宋体" w:hAnsi="Time"/>
        </w:rPr>
      </w:pPr>
      <w:r w:rsidRPr="00E55984">
        <w:rPr>
          <w:rFonts w:ascii="Time" w:eastAsia="宋体" w:hAnsi="Time" w:hint="eastAsia"/>
        </w:rPr>
        <w:t>在</w:t>
      </w:r>
      <w:r w:rsidRPr="00E55984">
        <w:rPr>
          <w:rFonts w:ascii="Time" w:eastAsia="宋体" w:hAnsi="Time"/>
        </w:rPr>
        <w:t xml:space="preserve"> </w:t>
      </w:r>
      <w:r w:rsidRPr="00E55984">
        <w:rPr>
          <w:rStyle w:val="VerbatimChar"/>
          <w:rFonts w:ascii="Time" w:eastAsia="宋体" w:hAnsi="Time"/>
        </w:rPr>
        <w:t>Project Explorer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 w:hint="eastAsia"/>
        </w:rPr>
        <w:t>中，右键点击</w:t>
      </w:r>
      <w:r w:rsidRPr="00E55984">
        <w:rPr>
          <w:rFonts w:ascii="Time" w:eastAsia="宋体" w:hAnsi="Time"/>
        </w:rPr>
        <w:t xml:space="preserve"> </w:t>
      </w:r>
      <w:r w:rsidRPr="00E55984">
        <w:rPr>
          <w:rStyle w:val="VerbatimChar"/>
          <w:rFonts w:ascii="Time" w:eastAsia="宋体" w:hAnsi="Time"/>
        </w:rPr>
        <w:t>HDFSExample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 w:hint="eastAsia"/>
        </w:rPr>
        <w:t>项目。</w:t>
      </w:r>
    </w:p>
    <w:p w14:paraId="6ECDF8D4" w14:textId="77777777" w:rsidR="00E55984" w:rsidRPr="00E55984" w:rsidRDefault="00E55984" w:rsidP="00E55984">
      <w:pPr>
        <w:numPr>
          <w:ilvl w:val="0"/>
          <w:numId w:val="3"/>
        </w:numPr>
        <w:spacing w:before="0" w:line="240" w:lineRule="auto"/>
        <w:rPr>
          <w:rFonts w:ascii="Time" w:eastAsia="宋体" w:hAnsi="Time"/>
        </w:rPr>
      </w:pPr>
      <w:r w:rsidRPr="00E55984">
        <w:rPr>
          <w:rFonts w:ascii="Time" w:eastAsia="宋体" w:hAnsi="Time" w:hint="eastAsia"/>
        </w:rPr>
        <w:t>选择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/>
          <w:b/>
          <w:bCs/>
        </w:rPr>
        <w:t>Export...</w:t>
      </w:r>
      <w:r w:rsidRPr="00E55984">
        <w:rPr>
          <w:rFonts w:ascii="Time" w:eastAsia="宋体" w:hAnsi="Time"/>
        </w:rPr>
        <w:t xml:space="preserve"> → </w:t>
      </w:r>
      <w:r w:rsidRPr="00E55984">
        <w:rPr>
          <w:rFonts w:ascii="Time" w:eastAsia="宋体" w:hAnsi="Time"/>
          <w:b/>
          <w:bCs/>
        </w:rPr>
        <w:t>Java</w:t>
      </w:r>
      <w:r w:rsidRPr="00E55984">
        <w:rPr>
          <w:rFonts w:ascii="Time" w:eastAsia="宋体" w:hAnsi="Time"/>
        </w:rPr>
        <w:t xml:space="preserve"> → </w:t>
      </w:r>
      <w:r w:rsidRPr="00E55984">
        <w:rPr>
          <w:rFonts w:ascii="Time" w:eastAsia="宋体" w:hAnsi="Time"/>
          <w:b/>
          <w:bCs/>
        </w:rPr>
        <w:t>JAR file</w:t>
      </w:r>
      <w:r w:rsidRPr="00E55984">
        <w:rPr>
          <w:rFonts w:ascii="Time" w:eastAsia="宋体" w:hAnsi="Time"/>
        </w:rPr>
        <w:t xml:space="preserve"> → </w:t>
      </w:r>
      <w:r w:rsidRPr="00E55984">
        <w:rPr>
          <w:rFonts w:ascii="Time" w:eastAsia="宋体" w:hAnsi="Time" w:hint="eastAsia"/>
        </w:rPr>
        <w:t>点击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/>
          <w:b/>
          <w:bCs/>
        </w:rPr>
        <w:t>Next</w:t>
      </w:r>
      <w:r w:rsidRPr="00E55984">
        <w:rPr>
          <w:rFonts w:ascii="Time" w:eastAsia="宋体" w:hAnsi="Time"/>
        </w:rPr>
        <w:t>。</w:t>
      </w:r>
    </w:p>
    <w:p w14:paraId="6ECFD340" w14:textId="77777777" w:rsidR="00E55984" w:rsidRPr="00E55984" w:rsidRDefault="00E55984" w:rsidP="00E55984">
      <w:pPr>
        <w:numPr>
          <w:ilvl w:val="0"/>
          <w:numId w:val="3"/>
        </w:numPr>
        <w:spacing w:before="0" w:line="240" w:lineRule="auto"/>
        <w:rPr>
          <w:rFonts w:ascii="Time" w:eastAsia="宋体" w:hAnsi="Time"/>
        </w:rPr>
      </w:pPr>
      <w:r w:rsidRPr="00E55984">
        <w:rPr>
          <w:rFonts w:ascii="Time" w:eastAsia="宋体" w:hAnsi="Time" w:hint="eastAsia"/>
        </w:rPr>
        <w:t>在</w:t>
      </w:r>
      <w:r w:rsidRPr="00E55984">
        <w:rPr>
          <w:rFonts w:ascii="Time" w:eastAsia="宋体" w:hAnsi="Time"/>
        </w:rPr>
        <w:t xml:space="preserve"> </w:t>
      </w:r>
      <w:r w:rsidRPr="00E55984">
        <w:rPr>
          <w:rStyle w:val="VerbatimChar"/>
          <w:rFonts w:ascii="Time" w:eastAsia="宋体" w:hAnsi="Time"/>
        </w:rPr>
        <w:t>JAR file: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 w:hint="eastAsia"/>
        </w:rPr>
        <w:t>处，指定</w:t>
      </w:r>
      <w:r w:rsidRPr="00E55984">
        <w:rPr>
          <w:rFonts w:ascii="Time" w:eastAsia="宋体" w:hAnsi="Time"/>
        </w:rPr>
        <w:t xml:space="preserve"> JAR </w:t>
      </w:r>
      <w:r w:rsidRPr="00E55984">
        <w:rPr>
          <w:rFonts w:ascii="Time" w:eastAsia="宋体" w:hAnsi="Time" w:hint="eastAsia"/>
        </w:rPr>
        <w:t>文件的输出路径和名称（例如：</w:t>
      </w:r>
      <w:r w:rsidRPr="00E55984">
        <w:rPr>
          <w:rStyle w:val="VerbatimChar"/>
          <w:rFonts w:ascii="Time" w:eastAsia="宋体" w:hAnsi="Time"/>
        </w:rPr>
        <w:t>/usr/local/hadoop/myapp/HDFSExample.jar</w:t>
      </w:r>
      <w:r w:rsidRPr="00E55984">
        <w:rPr>
          <w:rFonts w:ascii="Time" w:eastAsia="宋体" w:hAnsi="Time" w:hint="eastAsia"/>
        </w:rPr>
        <w:t>）。</w:t>
      </w:r>
    </w:p>
    <w:p w14:paraId="35E8305E" w14:textId="77777777" w:rsidR="00E55984" w:rsidRPr="00E55984" w:rsidRDefault="00E55984" w:rsidP="00E55984">
      <w:pPr>
        <w:numPr>
          <w:ilvl w:val="0"/>
          <w:numId w:val="3"/>
        </w:numPr>
        <w:spacing w:before="0" w:line="240" w:lineRule="auto"/>
        <w:rPr>
          <w:rFonts w:ascii="Time" w:eastAsia="宋体" w:hAnsi="Time"/>
        </w:rPr>
      </w:pPr>
      <w:r w:rsidRPr="00E55984">
        <w:rPr>
          <w:rFonts w:ascii="Time" w:eastAsia="宋体" w:hAnsi="Time" w:hint="eastAsia"/>
        </w:rPr>
        <w:t>确保</w:t>
      </w:r>
      <w:r w:rsidRPr="00E55984">
        <w:rPr>
          <w:rFonts w:ascii="Time" w:eastAsia="宋体" w:hAnsi="Time"/>
        </w:rPr>
        <w:t xml:space="preserve"> </w:t>
      </w:r>
      <w:r w:rsidRPr="00E55984">
        <w:rPr>
          <w:rStyle w:val="VerbatimChar"/>
          <w:rFonts w:ascii="Time" w:eastAsia="宋体" w:hAnsi="Time"/>
        </w:rPr>
        <w:t>src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 w:hint="eastAsia"/>
        </w:rPr>
        <w:t>目录被选中。</w:t>
      </w:r>
    </w:p>
    <w:p w14:paraId="27945234" w14:textId="77777777" w:rsidR="00E55984" w:rsidRPr="00E55984" w:rsidRDefault="00E55984" w:rsidP="00E55984">
      <w:pPr>
        <w:numPr>
          <w:ilvl w:val="0"/>
          <w:numId w:val="3"/>
        </w:numPr>
        <w:spacing w:before="0" w:line="240" w:lineRule="auto"/>
        <w:rPr>
          <w:rFonts w:ascii="Time" w:eastAsia="宋体" w:hAnsi="Time"/>
        </w:rPr>
      </w:pPr>
      <w:r w:rsidRPr="00E55984">
        <w:rPr>
          <w:rFonts w:ascii="Time" w:eastAsia="宋体" w:hAnsi="Time" w:hint="eastAsia"/>
        </w:rPr>
        <w:t>点击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/>
          <w:b/>
          <w:bCs/>
        </w:rPr>
        <w:t>Next</w:t>
      </w:r>
      <w:r w:rsidRPr="00E55984">
        <w:rPr>
          <w:rFonts w:ascii="Time" w:eastAsia="宋体" w:hAnsi="Time"/>
        </w:rPr>
        <w:t xml:space="preserve"> → </w:t>
      </w:r>
      <w:r w:rsidRPr="00E55984">
        <w:rPr>
          <w:rFonts w:ascii="Time" w:eastAsia="宋体" w:hAnsi="Time"/>
          <w:b/>
          <w:bCs/>
        </w:rPr>
        <w:t>Next</w:t>
      </w:r>
      <w:r w:rsidRPr="00E55984">
        <w:rPr>
          <w:rFonts w:ascii="Time" w:eastAsia="宋体" w:hAnsi="Time" w:hint="eastAsia"/>
        </w:rPr>
        <w:t>（跳过</w:t>
      </w:r>
      <w:r w:rsidRPr="00E55984">
        <w:rPr>
          <w:rFonts w:ascii="Time" w:eastAsia="宋体" w:hAnsi="Time"/>
        </w:rPr>
        <w:t xml:space="preserve"> JAR Packaging </w:t>
      </w:r>
      <w:r w:rsidRPr="00E55984">
        <w:rPr>
          <w:rFonts w:ascii="Time" w:eastAsia="宋体" w:hAnsi="Time" w:hint="eastAsia"/>
        </w:rPr>
        <w:t>Options</w:t>
      </w:r>
      <w:r w:rsidRPr="00E55984">
        <w:rPr>
          <w:rFonts w:ascii="Time" w:eastAsia="宋体" w:hAnsi="Time" w:hint="eastAsia"/>
        </w:rPr>
        <w:t>）。</w:t>
      </w:r>
    </w:p>
    <w:p w14:paraId="00225662" w14:textId="77777777" w:rsidR="00E55984" w:rsidRPr="00E55984" w:rsidRDefault="00E55984" w:rsidP="00E55984">
      <w:pPr>
        <w:numPr>
          <w:ilvl w:val="0"/>
          <w:numId w:val="3"/>
        </w:numPr>
        <w:spacing w:before="0" w:line="240" w:lineRule="auto"/>
        <w:rPr>
          <w:rFonts w:ascii="Time" w:eastAsia="宋体" w:hAnsi="Time"/>
        </w:rPr>
      </w:pPr>
      <w:r w:rsidRPr="00E55984">
        <w:rPr>
          <w:rFonts w:ascii="Time" w:eastAsia="宋体" w:hAnsi="Time" w:hint="eastAsia"/>
        </w:rPr>
        <w:lastRenderedPageBreak/>
        <w:t>在</w:t>
      </w:r>
      <w:r w:rsidRPr="00E55984">
        <w:rPr>
          <w:rFonts w:ascii="Time" w:eastAsia="宋体" w:hAnsi="Time"/>
        </w:rPr>
        <w:t xml:space="preserve"> </w:t>
      </w:r>
      <w:r w:rsidRPr="00E55984">
        <w:rPr>
          <w:rStyle w:val="VerbatimChar"/>
          <w:rFonts w:ascii="Time" w:eastAsia="宋体" w:hAnsi="Time"/>
        </w:rPr>
        <w:t>JAR Manifest Specification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 w:hint="eastAsia"/>
        </w:rPr>
        <w:t>界面：</w:t>
      </w:r>
    </w:p>
    <w:p w14:paraId="405897A3" w14:textId="77777777" w:rsidR="00E55984" w:rsidRPr="00E55984" w:rsidRDefault="00E55984" w:rsidP="00E55984">
      <w:pPr>
        <w:numPr>
          <w:ilvl w:val="1"/>
          <w:numId w:val="1"/>
        </w:numPr>
        <w:spacing w:before="0" w:line="240" w:lineRule="auto"/>
        <w:rPr>
          <w:rFonts w:ascii="Time" w:eastAsia="宋体" w:hAnsi="Time"/>
        </w:rPr>
      </w:pPr>
      <w:r w:rsidRPr="00E55984">
        <w:rPr>
          <w:rFonts w:ascii="Time" w:eastAsia="宋体" w:hAnsi="Time" w:hint="eastAsia"/>
          <w:b/>
          <w:bCs/>
        </w:rPr>
        <w:t>推荐</w:t>
      </w:r>
      <w:r w:rsidRPr="00E55984">
        <w:rPr>
          <w:rFonts w:ascii="Time" w:eastAsia="宋体" w:hAnsi="Time" w:hint="eastAsia"/>
        </w:rPr>
        <w:t>：</w:t>
      </w:r>
      <w:r w:rsidRPr="00E55984">
        <w:rPr>
          <w:rFonts w:ascii="Time" w:eastAsia="宋体" w:hAnsi="Time" w:hint="eastAsia"/>
          <w:b/>
          <w:bCs/>
        </w:rPr>
        <w:t>不选择</w:t>
      </w:r>
      <w:r w:rsidRPr="00E55984">
        <w:rPr>
          <w:rFonts w:ascii="Time" w:eastAsia="宋体" w:hAnsi="Time"/>
          <w:b/>
          <w:bCs/>
        </w:rPr>
        <w:t xml:space="preserve"> Main class</w:t>
      </w:r>
      <w:r w:rsidRPr="00E55984">
        <w:rPr>
          <w:rFonts w:ascii="Time" w:eastAsia="宋体" w:hAnsi="Time" w:hint="eastAsia"/>
        </w:rPr>
        <w:t>。我们将在</w:t>
      </w:r>
      <w:r w:rsidRPr="00E55984">
        <w:rPr>
          <w:rFonts w:ascii="Time" w:eastAsia="宋体" w:hAnsi="Time"/>
        </w:rPr>
        <w:t xml:space="preserve"> </w:t>
      </w:r>
      <w:r w:rsidRPr="00E55984">
        <w:rPr>
          <w:rStyle w:val="VerbatimChar"/>
          <w:rFonts w:ascii="Time" w:eastAsia="宋体" w:hAnsi="Time"/>
        </w:rPr>
        <w:t>hadoop jar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 w:hint="eastAsia"/>
        </w:rPr>
        <w:t>命令中显式指定要运行的</w:t>
      </w:r>
      <w:r w:rsidRPr="00E55984">
        <w:rPr>
          <w:rFonts w:ascii="Time" w:eastAsia="宋体" w:hAnsi="Time"/>
        </w:rPr>
        <w:t xml:space="preserve"> Driver </w:t>
      </w:r>
      <w:r w:rsidRPr="00E55984">
        <w:rPr>
          <w:rFonts w:ascii="Time" w:eastAsia="宋体" w:hAnsi="Time" w:hint="eastAsia"/>
        </w:rPr>
        <w:t>类，这样同一个</w:t>
      </w:r>
      <w:r w:rsidRPr="00E55984">
        <w:rPr>
          <w:rFonts w:ascii="Time" w:eastAsia="宋体" w:hAnsi="Time"/>
        </w:rPr>
        <w:t xml:space="preserve"> JAR </w:t>
      </w:r>
      <w:r w:rsidRPr="00E55984">
        <w:rPr>
          <w:rFonts w:ascii="Time" w:eastAsia="宋体" w:hAnsi="Time" w:hint="eastAsia"/>
        </w:rPr>
        <w:t>包就可以灵活执行两个不同的作业。</w:t>
      </w:r>
    </w:p>
    <w:p w14:paraId="21BE1E3C" w14:textId="77777777" w:rsidR="00E55984" w:rsidRPr="00E55984" w:rsidRDefault="00E55984" w:rsidP="00E55984">
      <w:pPr>
        <w:numPr>
          <w:ilvl w:val="0"/>
          <w:numId w:val="3"/>
        </w:numPr>
        <w:spacing w:before="0" w:line="240" w:lineRule="auto"/>
        <w:rPr>
          <w:rFonts w:ascii="Time" w:eastAsia="宋体" w:hAnsi="Time"/>
        </w:rPr>
      </w:pPr>
      <w:r w:rsidRPr="00E55984">
        <w:rPr>
          <w:rFonts w:ascii="Time" w:eastAsia="宋体" w:hAnsi="Time" w:hint="eastAsia"/>
        </w:rPr>
        <w:t>点击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/>
          <w:b/>
          <w:bCs/>
        </w:rPr>
        <w:t>Finish</w:t>
      </w:r>
      <w:r w:rsidRPr="00E55984">
        <w:rPr>
          <w:rFonts w:ascii="Time" w:eastAsia="宋体" w:hAnsi="Time" w:hint="eastAsia"/>
        </w:rPr>
        <w:t>，完成</w:t>
      </w:r>
      <w:r w:rsidRPr="00E55984">
        <w:rPr>
          <w:rFonts w:ascii="Time" w:eastAsia="宋体" w:hAnsi="Time"/>
        </w:rPr>
        <w:t xml:space="preserve"> JAR </w:t>
      </w:r>
      <w:r w:rsidRPr="00E55984">
        <w:rPr>
          <w:rFonts w:ascii="Time" w:eastAsia="宋体" w:hAnsi="Time" w:hint="eastAsia"/>
        </w:rPr>
        <w:t>打包。</w:t>
      </w:r>
    </w:p>
    <w:p w14:paraId="159AB9BE" w14:textId="77777777" w:rsidR="00E55984" w:rsidRPr="00E55984" w:rsidRDefault="00E55984" w:rsidP="00E55984">
      <w:pPr>
        <w:pStyle w:val="FirstParagraph"/>
        <w:rPr>
          <w:rFonts w:ascii="Time" w:eastAsia="宋体" w:hAnsi="Time"/>
        </w:rPr>
      </w:pP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/>
          <w:noProof/>
        </w:rPr>
        <w:drawing>
          <wp:inline distT="0" distB="0" distL="0" distR="0" wp14:anchorId="35D971B9" wp14:editId="71EC8A64">
            <wp:extent cx="5334000" cy="6478229"/>
            <wp:effectExtent l="0" t="0" r="0" b="0"/>
            <wp:docPr id="2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C:\Users\lyy22\AppData\Roaming\Typora\typora-user-images\image-20251031112338936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78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D46E9C" w14:textId="14C46778" w:rsidR="00E55984" w:rsidRPr="00E55984" w:rsidRDefault="00E55984" w:rsidP="00E55984">
      <w:pPr>
        <w:pStyle w:val="2"/>
        <w:rPr>
          <w:rFonts w:ascii="Time" w:eastAsia="宋体" w:hAnsi="Time"/>
          <w:b/>
          <w:bCs/>
          <w:sz w:val="22"/>
          <w:szCs w:val="22"/>
        </w:rPr>
      </w:pPr>
      <w:bookmarkStart w:id="26" w:name="五步骤-4linux-终端执行作业"/>
      <w:bookmarkStart w:id="27" w:name="_Toc213254866"/>
      <w:bookmarkEnd w:id="24"/>
      <w:r w:rsidRPr="00E55984">
        <w:rPr>
          <w:rFonts w:ascii="Time" w:eastAsia="宋体" w:hAnsi="Time" w:hint="eastAsia"/>
          <w:b/>
          <w:bCs/>
          <w:sz w:val="22"/>
          <w:szCs w:val="22"/>
        </w:rPr>
        <w:t>步骤</w:t>
      </w:r>
      <w:r w:rsidRPr="00E55984">
        <w:rPr>
          <w:rFonts w:ascii="Time" w:eastAsia="宋体" w:hAnsi="Time"/>
          <w:b/>
          <w:bCs/>
          <w:sz w:val="22"/>
          <w:szCs w:val="22"/>
        </w:rPr>
        <w:t xml:space="preserve"> </w:t>
      </w:r>
      <w:r>
        <w:rPr>
          <w:rFonts w:ascii="Time" w:eastAsia="宋体" w:hAnsi="Time" w:hint="eastAsia"/>
          <w:b/>
          <w:bCs/>
          <w:sz w:val="22"/>
          <w:szCs w:val="22"/>
        </w:rPr>
        <w:t>3</w:t>
      </w:r>
      <w:r w:rsidRPr="00E55984">
        <w:rPr>
          <w:rFonts w:ascii="Time" w:eastAsia="宋体" w:hAnsi="Time" w:hint="eastAsia"/>
          <w:b/>
          <w:bCs/>
          <w:sz w:val="22"/>
          <w:szCs w:val="22"/>
        </w:rPr>
        <w:t>：</w:t>
      </w:r>
      <w:r w:rsidRPr="00E55984">
        <w:rPr>
          <w:rFonts w:ascii="Time" w:eastAsia="宋体" w:hAnsi="Time" w:hint="eastAsia"/>
          <w:b/>
          <w:bCs/>
          <w:sz w:val="22"/>
          <w:szCs w:val="22"/>
        </w:rPr>
        <w:t>Linux</w:t>
      </w:r>
      <w:r w:rsidRPr="00E55984">
        <w:rPr>
          <w:rFonts w:ascii="Time" w:eastAsia="宋体" w:hAnsi="Time"/>
          <w:b/>
          <w:bCs/>
          <w:sz w:val="22"/>
          <w:szCs w:val="22"/>
        </w:rPr>
        <w:t xml:space="preserve"> </w:t>
      </w:r>
      <w:r w:rsidRPr="00E55984">
        <w:rPr>
          <w:rFonts w:ascii="Time" w:eastAsia="宋体" w:hAnsi="Time" w:hint="eastAsia"/>
          <w:b/>
          <w:bCs/>
          <w:sz w:val="22"/>
          <w:szCs w:val="22"/>
        </w:rPr>
        <w:t>终端执行作业</w:t>
      </w:r>
      <w:bookmarkEnd w:id="27"/>
    </w:p>
    <w:p w14:paraId="4FA4468A" w14:textId="77777777" w:rsidR="00E55984" w:rsidRPr="00E55984" w:rsidRDefault="00E55984" w:rsidP="00E55984">
      <w:pPr>
        <w:pStyle w:val="FirstParagraph"/>
        <w:rPr>
          <w:rFonts w:ascii="Time" w:eastAsia="宋体" w:hAnsi="Time"/>
        </w:rPr>
      </w:pPr>
      <w:r w:rsidRPr="00E55984">
        <w:rPr>
          <w:rFonts w:ascii="Time" w:eastAsia="宋体" w:hAnsi="Time" w:hint="eastAsia"/>
        </w:rPr>
        <w:t>打开</w:t>
      </w:r>
      <w:r w:rsidRPr="00E55984">
        <w:rPr>
          <w:rFonts w:ascii="Time" w:eastAsia="宋体" w:hAnsi="Time"/>
        </w:rPr>
        <w:t xml:space="preserve"> Linux </w:t>
      </w:r>
      <w:r w:rsidRPr="00E55984">
        <w:rPr>
          <w:rFonts w:ascii="Time" w:eastAsia="宋体" w:hAnsi="Time" w:hint="eastAsia"/>
        </w:rPr>
        <w:t>终端，登录到</w:t>
      </w:r>
      <w:r w:rsidRPr="00E55984">
        <w:rPr>
          <w:rFonts w:ascii="Time" w:eastAsia="宋体" w:hAnsi="Time"/>
        </w:rPr>
        <w:t xml:space="preserve"> </w:t>
      </w:r>
      <w:r w:rsidRPr="00E55984">
        <w:rPr>
          <w:rStyle w:val="VerbatimChar"/>
          <w:rFonts w:ascii="Time" w:eastAsia="宋体" w:hAnsi="Time"/>
        </w:rPr>
        <w:t>bigdata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 w:hint="eastAsia"/>
        </w:rPr>
        <w:t>账户。</w:t>
      </w:r>
    </w:p>
    <w:p w14:paraId="6C32FD50" w14:textId="77777777" w:rsidR="00E55984" w:rsidRPr="00E55984" w:rsidRDefault="00E55984" w:rsidP="00E55984">
      <w:pPr>
        <w:pStyle w:val="3"/>
        <w:rPr>
          <w:rFonts w:ascii="Time" w:eastAsia="宋体" w:hAnsi="Time"/>
        </w:rPr>
      </w:pPr>
      <w:bookmarkStart w:id="28" w:name="一启动-hadoop-集群"/>
      <w:bookmarkStart w:id="29" w:name="_Toc213254867"/>
      <w:r w:rsidRPr="00E55984">
        <w:rPr>
          <w:rFonts w:ascii="Time" w:eastAsia="宋体" w:hAnsi="Time" w:hint="eastAsia"/>
        </w:rPr>
        <w:lastRenderedPageBreak/>
        <w:t>（一）启动</w:t>
      </w:r>
      <w:r w:rsidRPr="00E55984">
        <w:rPr>
          <w:rFonts w:ascii="Time" w:eastAsia="宋体" w:hAnsi="Time"/>
        </w:rPr>
        <w:t xml:space="preserve"> Hadoop </w:t>
      </w:r>
      <w:r w:rsidRPr="00E55984">
        <w:rPr>
          <w:rFonts w:ascii="Time" w:eastAsia="宋体" w:hAnsi="Time" w:hint="eastAsia"/>
        </w:rPr>
        <w:t>集群</w:t>
      </w:r>
      <w:bookmarkEnd w:id="29"/>
    </w:p>
    <w:p w14:paraId="7B2CD674" w14:textId="77777777" w:rsidR="00E55984" w:rsidRPr="00E55984" w:rsidRDefault="00E55984" w:rsidP="00E55984">
      <w:pPr>
        <w:numPr>
          <w:ilvl w:val="0"/>
          <w:numId w:val="4"/>
        </w:numPr>
        <w:spacing w:before="0" w:line="240" w:lineRule="auto"/>
        <w:rPr>
          <w:rFonts w:ascii="Time" w:eastAsia="宋体" w:hAnsi="Time"/>
        </w:rPr>
      </w:pPr>
      <w:r w:rsidRPr="00E55984">
        <w:rPr>
          <w:rFonts w:ascii="Time" w:eastAsia="宋体" w:hAnsi="Time" w:hint="eastAsia"/>
        </w:rPr>
        <w:t>切换到</w:t>
      </w:r>
      <w:r w:rsidRPr="00E55984">
        <w:rPr>
          <w:rFonts w:ascii="Time" w:eastAsia="宋体" w:hAnsi="Time"/>
        </w:rPr>
        <w:t xml:space="preserve"> Hadoop </w:t>
      </w:r>
      <w:r w:rsidRPr="00E55984">
        <w:rPr>
          <w:rFonts w:ascii="Time" w:eastAsia="宋体" w:hAnsi="Time" w:hint="eastAsia"/>
        </w:rPr>
        <w:t>安装目录（根据环境调整）：</w:t>
      </w:r>
    </w:p>
    <w:p w14:paraId="022C0BAB" w14:textId="77777777" w:rsidR="00E55984" w:rsidRPr="00E55984" w:rsidRDefault="00E55984" w:rsidP="00E55984">
      <w:pPr>
        <w:pStyle w:val="SourceCode"/>
        <w:numPr>
          <w:ilvl w:val="0"/>
          <w:numId w:val="2"/>
        </w:numPr>
        <w:rPr>
          <w:rFonts w:ascii="Time" w:eastAsia="宋体" w:hAnsi="Time"/>
        </w:rPr>
      </w:pPr>
      <w:r w:rsidRPr="00E55984">
        <w:rPr>
          <w:rStyle w:val="BuiltInTok"/>
          <w:rFonts w:ascii="Time" w:eastAsia="宋体" w:hAnsi="Time"/>
        </w:rPr>
        <w:t>cd</w:t>
      </w:r>
      <w:r w:rsidRPr="00E55984">
        <w:rPr>
          <w:rStyle w:val="NormalTok"/>
          <w:rFonts w:ascii="Time" w:eastAsia="宋体" w:hAnsi="Time"/>
        </w:rPr>
        <w:t xml:space="preserve"> /usr/local/hadoop</w:t>
      </w:r>
    </w:p>
    <w:p w14:paraId="6EC84568" w14:textId="6C0CEC1B" w:rsidR="00E55984" w:rsidRPr="00E55984" w:rsidRDefault="00E55984" w:rsidP="00E55984">
      <w:pPr>
        <w:numPr>
          <w:ilvl w:val="0"/>
          <w:numId w:val="4"/>
        </w:numPr>
        <w:spacing w:before="0" w:line="240" w:lineRule="auto"/>
        <w:rPr>
          <w:rFonts w:ascii="Time" w:eastAsia="宋体" w:hAnsi="Time"/>
        </w:rPr>
      </w:pPr>
      <w:r w:rsidRPr="00E55984">
        <w:rPr>
          <w:rFonts w:ascii="Time" w:eastAsia="宋体" w:hAnsi="Time" w:hint="eastAsia"/>
        </w:rPr>
        <w:t>先停止，确保环境干净：</w:t>
      </w:r>
    </w:p>
    <w:p w14:paraId="141BA005" w14:textId="77777777" w:rsidR="00E55984" w:rsidRPr="00E55984" w:rsidRDefault="00E55984" w:rsidP="00E55984">
      <w:pPr>
        <w:pStyle w:val="SourceCode"/>
        <w:numPr>
          <w:ilvl w:val="0"/>
          <w:numId w:val="2"/>
        </w:numPr>
        <w:rPr>
          <w:rFonts w:ascii="Time" w:eastAsia="宋体" w:hAnsi="Time"/>
        </w:rPr>
      </w:pPr>
      <w:r w:rsidRPr="00E55984">
        <w:rPr>
          <w:rStyle w:val="ExtensionTok"/>
          <w:rFonts w:ascii="Time" w:eastAsia="宋体" w:hAnsi="Time"/>
        </w:rPr>
        <w:t>sbin/stop-dfs.sh</w:t>
      </w:r>
      <w:r w:rsidRPr="00E55984">
        <w:rPr>
          <w:rFonts w:ascii="Time" w:eastAsia="宋体" w:hAnsi="Time"/>
        </w:rPr>
        <w:br/>
      </w:r>
      <w:r w:rsidRPr="00E55984">
        <w:rPr>
          <w:rStyle w:val="ExtensionTok"/>
          <w:rFonts w:ascii="Time" w:eastAsia="宋体" w:hAnsi="Time"/>
        </w:rPr>
        <w:t>sbin/stop-yarn.sh</w:t>
      </w:r>
    </w:p>
    <w:p w14:paraId="02D6A654" w14:textId="77777777" w:rsidR="00E55984" w:rsidRPr="00E55984" w:rsidRDefault="00E55984" w:rsidP="00E55984">
      <w:pPr>
        <w:numPr>
          <w:ilvl w:val="0"/>
          <w:numId w:val="4"/>
        </w:numPr>
        <w:spacing w:before="0" w:line="240" w:lineRule="auto"/>
        <w:rPr>
          <w:rFonts w:ascii="Time" w:eastAsia="宋体" w:hAnsi="Time"/>
        </w:rPr>
      </w:pPr>
      <w:r w:rsidRPr="00E55984">
        <w:rPr>
          <w:rFonts w:ascii="Time" w:eastAsia="宋体" w:hAnsi="Time" w:hint="eastAsia"/>
        </w:rPr>
        <w:t>启动</w:t>
      </w:r>
      <w:r w:rsidRPr="00E55984">
        <w:rPr>
          <w:rFonts w:ascii="Time" w:eastAsia="宋体" w:hAnsi="Time"/>
        </w:rPr>
        <w:t xml:space="preserve"> HDFS </w:t>
      </w:r>
      <w:r w:rsidRPr="00E55984">
        <w:rPr>
          <w:rFonts w:ascii="Time" w:eastAsia="宋体" w:hAnsi="Time" w:hint="eastAsia"/>
        </w:rPr>
        <w:t>和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 w:hint="eastAsia"/>
        </w:rPr>
        <w:t>YARN</w:t>
      </w:r>
      <w:r w:rsidRPr="00E55984">
        <w:rPr>
          <w:rFonts w:ascii="Time" w:eastAsia="宋体" w:hAnsi="Time" w:hint="eastAsia"/>
        </w:rPr>
        <w:t>：</w:t>
      </w:r>
    </w:p>
    <w:p w14:paraId="7FB79511" w14:textId="77777777" w:rsidR="00E55984" w:rsidRPr="00E55984" w:rsidRDefault="00E55984" w:rsidP="00E55984">
      <w:pPr>
        <w:pStyle w:val="SourceCode"/>
        <w:numPr>
          <w:ilvl w:val="0"/>
          <w:numId w:val="2"/>
        </w:numPr>
        <w:rPr>
          <w:rFonts w:ascii="Time" w:eastAsia="宋体" w:hAnsi="Time"/>
        </w:rPr>
      </w:pPr>
      <w:r w:rsidRPr="00E55984">
        <w:rPr>
          <w:rStyle w:val="ExtensionTok"/>
          <w:rFonts w:ascii="Time" w:eastAsia="宋体" w:hAnsi="Time"/>
        </w:rPr>
        <w:t>sbin/start-dfs.sh</w:t>
      </w:r>
      <w:r w:rsidRPr="00E55984">
        <w:rPr>
          <w:rFonts w:ascii="Time" w:eastAsia="宋体" w:hAnsi="Time"/>
        </w:rPr>
        <w:br/>
      </w:r>
      <w:r w:rsidRPr="00E55984">
        <w:rPr>
          <w:rStyle w:val="ExtensionTok"/>
          <w:rFonts w:ascii="Time" w:eastAsia="宋体" w:hAnsi="Time"/>
        </w:rPr>
        <w:t>sbin/start-yarn.sh</w:t>
      </w:r>
    </w:p>
    <w:p w14:paraId="40DEA1FE" w14:textId="77777777" w:rsidR="00E55984" w:rsidRPr="00E55984" w:rsidRDefault="00E55984" w:rsidP="00E55984">
      <w:pPr>
        <w:numPr>
          <w:ilvl w:val="0"/>
          <w:numId w:val="4"/>
        </w:numPr>
        <w:spacing w:before="0" w:line="240" w:lineRule="auto"/>
        <w:rPr>
          <w:rFonts w:ascii="Time" w:eastAsia="宋体" w:hAnsi="Time"/>
        </w:rPr>
      </w:pPr>
      <w:r w:rsidRPr="00E55984">
        <w:rPr>
          <w:rFonts w:ascii="Time" w:eastAsia="宋体" w:hAnsi="Time" w:hint="eastAsia"/>
        </w:rPr>
        <w:t>验证集群进程是否正常启动：</w:t>
      </w:r>
    </w:p>
    <w:p w14:paraId="37F95E92" w14:textId="77777777" w:rsidR="00E55984" w:rsidRPr="00E55984" w:rsidRDefault="00E55984" w:rsidP="00E55984">
      <w:pPr>
        <w:pStyle w:val="SourceCode"/>
        <w:numPr>
          <w:ilvl w:val="0"/>
          <w:numId w:val="2"/>
        </w:numPr>
        <w:rPr>
          <w:rFonts w:ascii="Time" w:eastAsia="宋体" w:hAnsi="Time"/>
        </w:rPr>
      </w:pPr>
      <w:r w:rsidRPr="00E55984">
        <w:rPr>
          <w:rStyle w:val="ExtensionTok"/>
          <w:rFonts w:ascii="Time" w:eastAsia="宋体" w:hAnsi="Time"/>
        </w:rPr>
        <w:t>jps</w:t>
      </w:r>
    </w:p>
    <w:p w14:paraId="74ADE3F2" w14:textId="77777777" w:rsidR="00E55984" w:rsidRPr="00E55984" w:rsidRDefault="00E55984" w:rsidP="00E55984">
      <w:pPr>
        <w:numPr>
          <w:ilvl w:val="0"/>
          <w:numId w:val="2"/>
        </w:numPr>
        <w:spacing w:before="0" w:line="240" w:lineRule="auto"/>
        <w:rPr>
          <w:rFonts w:ascii="Time" w:eastAsia="宋体" w:hAnsi="Time"/>
        </w:rPr>
      </w:pPr>
      <w:r w:rsidRPr="00E55984">
        <w:rPr>
          <w:rFonts w:ascii="Time" w:eastAsia="宋体" w:hAnsi="Time" w:hint="eastAsia"/>
        </w:rPr>
        <w:t>能看到</w:t>
      </w:r>
      <w:r w:rsidRPr="00E55984">
        <w:rPr>
          <w:rFonts w:ascii="Time" w:eastAsia="宋体" w:hAnsi="Time"/>
        </w:rPr>
        <w:t xml:space="preserve"> </w:t>
      </w:r>
      <w:r w:rsidRPr="00E55984">
        <w:rPr>
          <w:rStyle w:val="VerbatimChar"/>
          <w:rFonts w:ascii="Time" w:eastAsia="宋体" w:hAnsi="Time"/>
        </w:rPr>
        <w:t>NameNode</w:t>
      </w:r>
      <w:r w:rsidRPr="00E55984">
        <w:rPr>
          <w:rFonts w:ascii="Time" w:eastAsia="宋体" w:hAnsi="Time"/>
        </w:rPr>
        <w:t xml:space="preserve">, </w:t>
      </w:r>
      <w:r w:rsidRPr="00E55984">
        <w:rPr>
          <w:rStyle w:val="VerbatimChar"/>
          <w:rFonts w:ascii="Time" w:eastAsia="宋体" w:hAnsi="Time"/>
        </w:rPr>
        <w:t>DataNode</w:t>
      </w:r>
      <w:r w:rsidRPr="00E55984">
        <w:rPr>
          <w:rFonts w:ascii="Time" w:eastAsia="宋体" w:hAnsi="Time"/>
        </w:rPr>
        <w:t xml:space="preserve">, </w:t>
      </w:r>
      <w:r w:rsidRPr="00E55984">
        <w:rPr>
          <w:rStyle w:val="VerbatimChar"/>
          <w:rFonts w:ascii="Time" w:eastAsia="宋体" w:hAnsi="Time"/>
        </w:rPr>
        <w:t>ResourceManager</w:t>
      </w:r>
      <w:r w:rsidRPr="00E55984">
        <w:rPr>
          <w:rFonts w:ascii="Time" w:eastAsia="宋体" w:hAnsi="Time"/>
        </w:rPr>
        <w:t xml:space="preserve">, </w:t>
      </w:r>
      <w:r w:rsidRPr="00E55984">
        <w:rPr>
          <w:rStyle w:val="VerbatimChar"/>
          <w:rFonts w:ascii="Time" w:eastAsia="宋体" w:hAnsi="Time"/>
        </w:rPr>
        <w:t>NodeManager</w:t>
      </w:r>
      <w:r w:rsidRPr="00E55984">
        <w:rPr>
          <w:rFonts w:ascii="Time" w:eastAsia="宋体" w:hAnsi="Time"/>
        </w:rPr>
        <w:t xml:space="preserve">, </w:t>
      </w:r>
      <w:r w:rsidRPr="00E55984">
        <w:rPr>
          <w:rStyle w:val="VerbatimChar"/>
          <w:rFonts w:ascii="Time" w:eastAsia="宋体" w:hAnsi="Time"/>
        </w:rPr>
        <w:t>SecondaryNameNode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 w:hint="eastAsia"/>
        </w:rPr>
        <w:t>至少这</w:t>
      </w:r>
      <w:r w:rsidRPr="00E55984">
        <w:rPr>
          <w:rFonts w:ascii="Time" w:eastAsia="宋体" w:hAnsi="Time"/>
        </w:rPr>
        <w:t xml:space="preserve"> 5 </w:t>
      </w:r>
      <w:r w:rsidRPr="00E55984">
        <w:rPr>
          <w:rFonts w:ascii="Time" w:eastAsia="宋体" w:hAnsi="Time" w:hint="eastAsia"/>
        </w:rPr>
        <w:t>个进程。</w:t>
      </w:r>
    </w:p>
    <w:p w14:paraId="4E0EC41B" w14:textId="77777777" w:rsidR="00E55984" w:rsidRPr="00E55984" w:rsidRDefault="00E55984" w:rsidP="00E55984">
      <w:pPr>
        <w:pStyle w:val="3"/>
        <w:rPr>
          <w:rFonts w:ascii="Time" w:eastAsia="宋体" w:hAnsi="Time"/>
        </w:rPr>
      </w:pPr>
      <w:bookmarkStart w:id="30" w:name="二创建本地输入文件bigdata-账户"/>
      <w:bookmarkStart w:id="31" w:name="_Toc213254868"/>
      <w:bookmarkEnd w:id="28"/>
      <w:r w:rsidRPr="00E55984">
        <w:rPr>
          <w:rFonts w:ascii="Time" w:eastAsia="宋体" w:hAnsi="Time" w:hint="eastAsia"/>
        </w:rPr>
        <w:t>（二）创建本地输入文件（</w:t>
      </w:r>
      <w:r w:rsidRPr="00E55984">
        <w:rPr>
          <w:rFonts w:ascii="Time" w:eastAsia="宋体" w:hAnsi="Time" w:hint="eastAsia"/>
        </w:rPr>
        <w:t>bigdata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 w:hint="eastAsia"/>
        </w:rPr>
        <w:t>账户）</w:t>
      </w:r>
      <w:bookmarkEnd w:id="31"/>
    </w:p>
    <w:p w14:paraId="27863021" w14:textId="77777777" w:rsidR="00E55984" w:rsidRPr="00E55984" w:rsidRDefault="00E55984" w:rsidP="00E55984">
      <w:pPr>
        <w:pStyle w:val="FirstParagraph"/>
        <w:rPr>
          <w:rFonts w:ascii="Time" w:eastAsia="宋体" w:hAnsi="Time"/>
        </w:rPr>
      </w:pPr>
      <w:r w:rsidRPr="00E55984">
        <w:rPr>
          <w:rFonts w:ascii="Time" w:eastAsia="宋体" w:hAnsi="Time" w:hint="eastAsia"/>
        </w:rPr>
        <w:t>执行以下命令，在本地创建实验所需的输入文件。</w:t>
      </w:r>
    </w:p>
    <w:p w14:paraId="61F1202D" w14:textId="77777777" w:rsidR="00E55984" w:rsidRPr="00E55984" w:rsidRDefault="00E55984" w:rsidP="00E55984">
      <w:pPr>
        <w:numPr>
          <w:ilvl w:val="0"/>
          <w:numId w:val="5"/>
        </w:numPr>
        <w:spacing w:before="0" w:line="240" w:lineRule="auto"/>
        <w:rPr>
          <w:rFonts w:ascii="Time" w:eastAsia="宋体" w:hAnsi="Time"/>
        </w:rPr>
      </w:pPr>
      <w:r w:rsidRPr="00E55984">
        <w:rPr>
          <w:rFonts w:ascii="Time" w:eastAsia="宋体" w:hAnsi="Time" w:hint="eastAsia"/>
        </w:rPr>
        <w:t>创建本地文件存储目录：</w:t>
      </w:r>
    </w:p>
    <w:p w14:paraId="7A6C5568" w14:textId="77777777" w:rsidR="00E55984" w:rsidRPr="00E55984" w:rsidRDefault="00E55984" w:rsidP="00E55984">
      <w:pPr>
        <w:pStyle w:val="SourceCode"/>
        <w:numPr>
          <w:ilvl w:val="0"/>
          <w:numId w:val="2"/>
        </w:numPr>
        <w:rPr>
          <w:rFonts w:ascii="Time" w:eastAsia="宋体" w:hAnsi="Time"/>
        </w:rPr>
      </w:pPr>
      <w:r w:rsidRPr="00E55984">
        <w:rPr>
          <w:rStyle w:val="FunctionTok"/>
          <w:rFonts w:ascii="Time" w:eastAsia="宋体" w:hAnsi="Time"/>
        </w:rPr>
        <w:t>mkdir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AttributeTok"/>
          <w:rFonts w:ascii="Time" w:eastAsia="宋体" w:hAnsi="Time"/>
        </w:rPr>
        <w:t>-p</w:t>
      </w:r>
      <w:r w:rsidRPr="00E55984">
        <w:rPr>
          <w:rStyle w:val="NormalTok"/>
          <w:rFonts w:ascii="Time" w:eastAsia="宋体" w:hAnsi="Time"/>
        </w:rPr>
        <w:t xml:space="preserve"> /home/bigdata/lab7/input</w:t>
      </w:r>
    </w:p>
    <w:p w14:paraId="291568AD" w14:textId="77777777" w:rsidR="00E55984" w:rsidRPr="00E55984" w:rsidRDefault="00E55984" w:rsidP="00E55984">
      <w:pPr>
        <w:numPr>
          <w:ilvl w:val="0"/>
          <w:numId w:val="5"/>
        </w:numPr>
        <w:spacing w:before="0" w:line="240" w:lineRule="auto"/>
        <w:rPr>
          <w:rFonts w:ascii="Time" w:eastAsia="宋体" w:hAnsi="Time"/>
        </w:rPr>
      </w:pPr>
      <w:r w:rsidRPr="00E55984">
        <w:rPr>
          <w:rFonts w:ascii="Time" w:eastAsia="宋体" w:hAnsi="Time" w:hint="eastAsia"/>
        </w:rPr>
        <w:t>创建</w:t>
      </w:r>
      <w:r w:rsidRPr="00E55984">
        <w:rPr>
          <w:rFonts w:ascii="Time" w:eastAsia="宋体" w:hAnsi="Time"/>
        </w:rPr>
        <w:t xml:space="preserve"> </w:t>
      </w:r>
      <w:r w:rsidRPr="00E55984">
        <w:rPr>
          <w:rStyle w:val="VerbatimChar"/>
          <w:rFonts w:ascii="Time" w:eastAsia="宋体" w:hAnsi="Time"/>
        </w:rPr>
        <w:t>fileA.txt</w:t>
      </w:r>
      <w:r w:rsidRPr="00E55984">
        <w:rPr>
          <w:rFonts w:ascii="Time" w:eastAsia="宋体" w:hAnsi="Time" w:hint="eastAsia"/>
        </w:rPr>
        <w:t>：</w:t>
      </w:r>
    </w:p>
    <w:p w14:paraId="355D6BEC" w14:textId="77777777" w:rsidR="00E55984" w:rsidRPr="00E55984" w:rsidRDefault="00E55984" w:rsidP="00E55984">
      <w:pPr>
        <w:pStyle w:val="SourceCode"/>
        <w:numPr>
          <w:ilvl w:val="0"/>
          <w:numId w:val="2"/>
        </w:numPr>
        <w:rPr>
          <w:rFonts w:ascii="Time" w:eastAsia="宋体" w:hAnsi="Time"/>
        </w:rPr>
      </w:pPr>
      <w:r w:rsidRPr="00E55984">
        <w:rPr>
          <w:rStyle w:val="FunctionTok"/>
          <w:rFonts w:ascii="Time" w:eastAsia="宋体" w:hAnsi="Time"/>
        </w:rPr>
        <w:t>cat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&gt;</w:t>
      </w:r>
      <w:r w:rsidRPr="00E55984">
        <w:rPr>
          <w:rStyle w:val="NormalTok"/>
          <w:rFonts w:ascii="Time" w:eastAsia="宋体" w:hAnsi="Time"/>
        </w:rPr>
        <w:t xml:space="preserve"> /home/bigdata/lab7/input/fileA.txt </w:t>
      </w:r>
      <w:r w:rsidRPr="00E55984">
        <w:rPr>
          <w:rStyle w:val="OperatorTok"/>
          <w:rFonts w:ascii="Time" w:eastAsia="宋体" w:hAnsi="Time"/>
        </w:rPr>
        <w:t>&lt;&lt; EOF</w:t>
      </w:r>
      <w:r w:rsidRPr="00E55984">
        <w:rPr>
          <w:rFonts w:ascii="Time" w:eastAsia="宋体" w:hAnsi="Time"/>
        </w:rPr>
        <w:br/>
      </w:r>
      <w:r w:rsidRPr="00E55984">
        <w:rPr>
          <w:rStyle w:val="StringTok"/>
          <w:rFonts w:ascii="Time" w:eastAsia="宋体" w:hAnsi="Time"/>
        </w:rPr>
        <w:t>20150101 x</w:t>
      </w:r>
      <w:r w:rsidRPr="00E55984">
        <w:rPr>
          <w:rFonts w:ascii="Time" w:eastAsia="宋体" w:hAnsi="Time"/>
        </w:rPr>
        <w:br/>
      </w:r>
      <w:r w:rsidRPr="00E55984">
        <w:rPr>
          <w:rStyle w:val="StringTok"/>
          <w:rFonts w:ascii="Time" w:eastAsia="宋体" w:hAnsi="Time"/>
        </w:rPr>
        <w:t>20150102 y</w:t>
      </w:r>
      <w:r w:rsidRPr="00E55984">
        <w:rPr>
          <w:rFonts w:ascii="Time" w:eastAsia="宋体" w:hAnsi="Time"/>
        </w:rPr>
        <w:br/>
      </w:r>
      <w:r w:rsidRPr="00E55984">
        <w:rPr>
          <w:rStyle w:val="StringTok"/>
          <w:rFonts w:ascii="Time" w:eastAsia="宋体" w:hAnsi="Time"/>
        </w:rPr>
        <w:t>20150103 x</w:t>
      </w:r>
      <w:r w:rsidRPr="00E55984">
        <w:rPr>
          <w:rFonts w:ascii="Time" w:eastAsia="宋体" w:hAnsi="Time"/>
        </w:rPr>
        <w:br/>
      </w:r>
      <w:r w:rsidRPr="00E55984">
        <w:rPr>
          <w:rStyle w:val="StringTok"/>
          <w:rFonts w:ascii="Time" w:eastAsia="宋体" w:hAnsi="Time"/>
        </w:rPr>
        <w:t>20150104 y</w:t>
      </w:r>
      <w:r w:rsidRPr="00E55984">
        <w:rPr>
          <w:rFonts w:ascii="Time" w:eastAsia="宋体" w:hAnsi="Time"/>
        </w:rPr>
        <w:br/>
      </w:r>
      <w:r w:rsidRPr="00E55984">
        <w:rPr>
          <w:rStyle w:val="StringTok"/>
          <w:rFonts w:ascii="Time" w:eastAsia="宋体" w:hAnsi="Time"/>
        </w:rPr>
        <w:t>20150105 z</w:t>
      </w:r>
      <w:r w:rsidRPr="00E55984">
        <w:rPr>
          <w:rFonts w:ascii="Time" w:eastAsia="宋体" w:hAnsi="Time"/>
        </w:rPr>
        <w:br/>
      </w:r>
      <w:r w:rsidRPr="00E55984">
        <w:rPr>
          <w:rStyle w:val="StringTok"/>
          <w:rFonts w:ascii="Time" w:eastAsia="宋体" w:hAnsi="Time"/>
        </w:rPr>
        <w:t>20150106 x</w:t>
      </w:r>
      <w:r w:rsidRPr="00E55984">
        <w:rPr>
          <w:rFonts w:ascii="Time" w:eastAsia="宋体" w:hAnsi="Time"/>
        </w:rPr>
        <w:br/>
      </w:r>
      <w:r w:rsidRPr="00E55984">
        <w:rPr>
          <w:rStyle w:val="OperatorTok"/>
          <w:rFonts w:ascii="Time" w:eastAsia="宋体" w:hAnsi="Time"/>
        </w:rPr>
        <w:t>EOF</w:t>
      </w:r>
    </w:p>
    <w:p w14:paraId="5C02039D" w14:textId="77777777" w:rsidR="00E55984" w:rsidRPr="00E55984" w:rsidRDefault="00E55984" w:rsidP="00E55984">
      <w:pPr>
        <w:numPr>
          <w:ilvl w:val="0"/>
          <w:numId w:val="5"/>
        </w:numPr>
        <w:spacing w:before="0" w:line="240" w:lineRule="auto"/>
        <w:rPr>
          <w:rFonts w:ascii="Time" w:eastAsia="宋体" w:hAnsi="Time"/>
        </w:rPr>
      </w:pPr>
      <w:r w:rsidRPr="00E55984">
        <w:rPr>
          <w:rFonts w:ascii="Time" w:eastAsia="宋体" w:hAnsi="Time" w:hint="eastAsia"/>
        </w:rPr>
        <w:t>创建</w:t>
      </w:r>
      <w:r w:rsidRPr="00E55984">
        <w:rPr>
          <w:rFonts w:ascii="Time" w:eastAsia="宋体" w:hAnsi="Time"/>
        </w:rPr>
        <w:t xml:space="preserve"> </w:t>
      </w:r>
      <w:r w:rsidRPr="00E55984">
        <w:rPr>
          <w:rStyle w:val="VerbatimChar"/>
          <w:rFonts w:ascii="Time" w:eastAsia="宋体" w:hAnsi="Time"/>
        </w:rPr>
        <w:t>fileB.txt</w:t>
      </w:r>
      <w:r w:rsidRPr="00E55984">
        <w:rPr>
          <w:rFonts w:ascii="Time" w:eastAsia="宋体" w:hAnsi="Time" w:hint="eastAsia"/>
        </w:rPr>
        <w:t>：</w:t>
      </w:r>
    </w:p>
    <w:p w14:paraId="545197CB" w14:textId="77777777" w:rsidR="00E55984" w:rsidRPr="00E55984" w:rsidRDefault="00E55984" w:rsidP="00E55984">
      <w:pPr>
        <w:pStyle w:val="SourceCode"/>
        <w:numPr>
          <w:ilvl w:val="0"/>
          <w:numId w:val="2"/>
        </w:numPr>
        <w:rPr>
          <w:rFonts w:ascii="Time" w:eastAsia="宋体" w:hAnsi="Time"/>
        </w:rPr>
      </w:pPr>
      <w:r w:rsidRPr="00E55984">
        <w:rPr>
          <w:rStyle w:val="FunctionTok"/>
          <w:rFonts w:ascii="Time" w:eastAsia="宋体" w:hAnsi="Time"/>
        </w:rPr>
        <w:t>cat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&gt;</w:t>
      </w:r>
      <w:r w:rsidRPr="00E55984">
        <w:rPr>
          <w:rStyle w:val="NormalTok"/>
          <w:rFonts w:ascii="Time" w:eastAsia="宋体" w:hAnsi="Time"/>
        </w:rPr>
        <w:t xml:space="preserve"> /home/bigdata/lab7/input/fileB.txt </w:t>
      </w:r>
      <w:r w:rsidRPr="00E55984">
        <w:rPr>
          <w:rStyle w:val="OperatorTok"/>
          <w:rFonts w:ascii="Time" w:eastAsia="宋体" w:hAnsi="Time"/>
        </w:rPr>
        <w:t>&lt;&lt; EOF</w:t>
      </w:r>
      <w:r w:rsidRPr="00E55984">
        <w:rPr>
          <w:rFonts w:ascii="Time" w:eastAsia="宋体" w:hAnsi="Time"/>
        </w:rPr>
        <w:br/>
      </w:r>
      <w:r w:rsidRPr="00E55984">
        <w:rPr>
          <w:rStyle w:val="StringTok"/>
          <w:rFonts w:ascii="Time" w:eastAsia="宋体" w:hAnsi="Time"/>
        </w:rPr>
        <w:t>20150101 y</w:t>
      </w:r>
      <w:r w:rsidRPr="00E55984">
        <w:rPr>
          <w:rFonts w:ascii="Time" w:eastAsia="宋体" w:hAnsi="Time"/>
        </w:rPr>
        <w:br/>
      </w:r>
      <w:r w:rsidRPr="00E55984">
        <w:rPr>
          <w:rStyle w:val="StringTok"/>
          <w:rFonts w:ascii="Time" w:eastAsia="宋体" w:hAnsi="Time"/>
        </w:rPr>
        <w:t>20150102 y</w:t>
      </w:r>
      <w:r w:rsidRPr="00E55984">
        <w:rPr>
          <w:rFonts w:ascii="Time" w:eastAsia="宋体" w:hAnsi="Time"/>
        </w:rPr>
        <w:br/>
      </w:r>
      <w:r w:rsidRPr="00E55984">
        <w:rPr>
          <w:rStyle w:val="StringTok"/>
          <w:rFonts w:ascii="Time" w:eastAsia="宋体" w:hAnsi="Time"/>
        </w:rPr>
        <w:lastRenderedPageBreak/>
        <w:t>20150103 x</w:t>
      </w:r>
      <w:r w:rsidRPr="00E55984">
        <w:rPr>
          <w:rFonts w:ascii="Time" w:eastAsia="宋体" w:hAnsi="Time"/>
        </w:rPr>
        <w:br/>
      </w:r>
      <w:r w:rsidRPr="00E55984">
        <w:rPr>
          <w:rStyle w:val="StringTok"/>
          <w:rFonts w:ascii="Time" w:eastAsia="宋体" w:hAnsi="Time"/>
        </w:rPr>
        <w:t>20150104 z</w:t>
      </w:r>
      <w:r w:rsidRPr="00E55984">
        <w:rPr>
          <w:rFonts w:ascii="Time" w:eastAsia="宋体" w:hAnsi="Time"/>
        </w:rPr>
        <w:br/>
      </w:r>
      <w:r w:rsidRPr="00E55984">
        <w:rPr>
          <w:rStyle w:val="StringTok"/>
          <w:rFonts w:ascii="Time" w:eastAsia="宋体" w:hAnsi="Time"/>
        </w:rPr>
        <w:t>20150105 y</w:t>
      </w:r>
      <w:r w:rsidRPr="00E55984">
        <w:rPr>
          <w:rFonts w:ascii="Time" w:eastAsia="宋体" w:hAnsi="Time"/>
        </w:rPr>
        <w:br/>
      </w:r>
      <w:r w:rsidRPr="00E55984">
        <w:rPr>
          <w:rStyle w:val="OperatorTok"/>
          <w:rFonts w:ascii="Time" w:eastAsia="宋体" w:hAnsi="Time"/>
        </w:rPr>
        <w:t>EOF</w:t>
      </w:r>
    </w:p>
    <w:p w14:paraId="593926F4" w14:textId="77777777" w:rsidR="00E55984" w:rsidRPr="00E55984" w:rsidRDefault="00E55984" w:rsidP="00E55984">
      <w:pPr>
        <w:numPr>
          <w:ilvl w:val="0"/>
          <w:numId w:val="5"/>
        </w:numPr>
        <w:spacing w:before="0" w:line="240" w:lineRule="auto"/>
        <w:rPr>
          <w:rFonts w:ascii="Time" w:eastAsia="宋体" w:hAnsi="Time"/>
        </w:rPr>
      </w:pPr>
      <w:r w:rsidRPr="00E55984">
        <w:rPr>
          <w:rFonts w:ascii="Time" w:eastAsia="宋体" w:hAnsi="Time" w:hint="eastAsia"/>
        </w:rPr>
        <w:t>创建</w:t>
      </w:r>
      <w:r w:rsidRPr="00E55984">
        <w:rPr>
          <w:rFonts w:ascii="Time" w:eastAsia="宋体" w:hAnsi="Time"/>
        </w:rPr>
        <w:t xml:space="preserve"> </w:t>
      </w:r>
      <w:r w:rsidRPr="00E55984">
        <w:rPr>
          <w:rStyle w:val="VerbatimChar"/>
          <w:rFonts w:ascii="Time" w:eastAsia="宋体" w:hAnsi="Time"/>
        </w:rPr>
        <w:t>child_parent.txt</w:t>
      </w:r>
      <w:r w:rsidRPr="00E55984">
        <w:rPr>
          <w:rFonts w:ascii="Time" w:eastAsia="宋体" w:hAnsi="Time" w:hint="eastAsia"/>
        </w:rPr>
        <w:t>：</w:t>
      </w:r>
    </w:p>
    <w:p w14:paraId="0098412D" w14:textId="77777777" w:rsidR="00E55984" w:rsidRPr="00E55984" w:rsidRDefault="00E55984" w:rsidP="00E55984">
      <w:pPr>
        <w:pStyle w:val="SourceCode"/>
        <w:numPr>
          <w:ilvl w:val="0"/>
          <w:numId w:val="2"/>
        </w:numPr>
        <w:rPr>
          <w:rFonts w:ascii="Time" w:eastAsia="宋体" w:hAnsi="Time"/>
        </w:rPr>
      </w:pPr>
      <w:r w:rsidRPr="00E55984">
        <w:rPr>
          <w:rStyle w:val="FunctionTok"/>
          <w:rFonts w:ascii="Time" w:eastAsia="宋体" w:hAnsi="Time"/>
        </w:rPr>
        <w:t>cat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OperatorTok"/>
          <w:rFonts w:ascii="Time" w:eastAsia="宋体" w:hAnsi="Time"/>
        </w:rPr>
        <w:t>&gt;</w:t>
      </w:r>
      <w:r w:rsidRPr="00E55984">
        <w:rPr>
          <w:rStyle w:val="NormalTok"/>
          <w:rFonts w:ascii="Time" w:eastAsia="宋体" w:hAnsi="Time"/>
        </w:rPr>
        <w:t xml:space="preserve"> /home/bigdata/lab7/input/child_parent.txt </w:t>
      </w:r>
      <w:r w:rsidRPr="00E55984">
        <w:rPr>
          <w:rStyle w:val="OperatorTok"/>
          <w:rFonts w:ascii="Time" w:eastAsia="宋体" w:hAnsi="Time"/>
        </w:rPr>
        <w:t>&lt;&lt; EOF</w:t>
      </w:r>
      <w:r w:rsidRPr="00E55984">
        <w:rPr>
          <w:rFonts w:ascii="Time" w:eastAsia="宋体" w:hAnsi="Time"/>
        </w:rPr>
        <w:br/>
      </w:r>
      <w:r w:rsidRPr="00E55984">
        <w:rPr>
          <w:rStyle w:val="StringTok"/>
          <w:rFonts w:ascii="Time" w:eastAsia="宋体" w:hAnsi="Time"/>
        </w:rPr>
        <w:t>child parent</w:t>
      </w:r>
      <w:r w:rsidRPr="00E55984">
        <w:rPr>
          <w:rFonts w:ascii="Time" w:eastAsia="宋体" w:hAnsi="Time"/>
        </w:rPr>
        <w:br/>
      </w:r>
      <w:r w:rsidRPr="00E55984">
        <w:rPr>
          <w:rStyle w:val="StringTok"/>
          <w:rFonts w:ascii="Time" w:eastAsia="宋体" w:hAnsi="Time"/>
        </w:rPr>
        <w:t>Steven Lucy</w:t>
      </w:r>
      <w:r w:rsidRPr="00E55984">
        <w:rPr>
          <w:rFonts w:ascii="Time" w:eastAsia="宋体" w:hAnsi="Time"/>
        </w:rPr>
        <w:br/>
      </w:r>
      <w:r w:rsidRPr="00E55984">
        <w:rPr>
          <w:rStyle w:val="StringTok"/>
          <w:rFonts w:ascii="Time" w:eastAsia="宋体" w:hAnsi="Time"/>
        </w:rPr>
        <w:t>Steven Jack</w:t>
      </w:r>
      <w:r w:rsidRPr="00E55984">
        <w:rPr>
          <w:rFonts w:ascii="Time" w:eastAsia="宋体" w:hAnsi="Time"/>
        </w:rPr>
        <w:br/>
      </w:r>
      <w:r w:rsidRPr="00E55984">
        <w:rPr>
          <w:rStyle w:val="StringTok"/>
          <w:rFonts w:ascii="Time" w:eastAsia="宋体" w:hAnsi="Time"/>
        </w:rPr>
        <w:t>Lucy Mary</w:t>
      </w:r>
      <w:r w:rsidRPr="00E55984">
        <w:rPr>
          <w:rFonts w:ascii="Time" w:eastAsia="宋体" w:hAnsi="Time"/>
        </w:rPr>
        <w:br/>
      </w:r>
      <w:r w:rsidRPr="00E55984">
        <w:rPr>
          <w:rStyle w:val="StringTok"/>
          <w:rFonts w:ascii="Time" w:eastAsia="宋体" w:hAnsi="Time"/>
        </w:rPr>
        <w:t>Jone Lucy</w:t>
      </w:r>
      <w:r w:rsidRPr="00E55984">
        <w:rPr>
          <w:rFonts w:ascii="Time" w:eastAsia="宋体" w:hAnsi="Time"/>
        </w:rPr>
        <w:br/>
      </w:r>
      <w:r w:rsidRPr="00E55984">
        <w:rPr>
          <w:rStyle w:val="StringTok"/>
          <w:rFonts w:ascii="Time" w:eastAsia="宋体" w:hAnsi="Time"/>
        </w:rPr>
        <w:t>Jone Jack</w:t>
      </w:r>
      <w:r w:rsidRPr="00E55984">
        <w:rPr>
          <w:rFonts w:ascii="Time" w:eastAsia="宋体" w:hAnsi="Time"/>
        </w:rPr>
        <w:br/>
      </w:r>
      <w:r w:rsidRPr="00E55984">
        <w:rPr>
          <w:rStyle w:val="StringTok"/>
          <w:rFonts w:ascii="Time" w:eastAsia="宋体" w:hAnsi="Time"/>
        </w:rPr>
        <w:t>Lucy Frank</w:t>
      </w:r>
      <w:r w:rsidRPr="00E55984">
        <w:rPr>
          <w:rFonts w:ascii="Time" w:eastAsia="宋体" w:hAnsi="Time"/>
        </w:rPr>
        <w:br/>
      </w:r>
      <w:r w:rsidRPr="00E55984">
        <w:rPr>
          <w:rStyle w:val="StringTok"/>
          <w:rFonts w:ascii="Time" w:eastAsia="宋体" w:hAnsi="Time"/>
        </w:rPr>
        <w:t>Jack Alice</w:t>
      </w:r>
      <w:r w:rsidRPr="00E55984">
        <w:rPr>
          <w:rFonts w:ascii="Time" w:eastAsia="宋体" w:hAnsi="Time"/>
        </w:rPr>
        <w:br/>
      </w:r>
      <w:r w:rsidRPr="00E55984">
        <w:rPr>
          <w:rStyle w:val="StringTok"/>
          <w:rFonts w:ascii="Time" w:eastAsia="宋体" w:hAnsi="Time"/>
        </w:rPr>
        <w:t>Jack Jesse</w:t>
      </w:r>
      <w:r w:rsidRPr="00E55984">
        <w:rPr>
          <w:rFonts w:ascii="Time" w:eastAsia="宋体" w:hAnsi="Time"/>
        </w:rPr>
        <w:br/>
      </w:r>
      <w:r w:rsidRPr="00E55984">
        <w:rPr>
          <w:rStyle w:val="StringTok"/>
          <w:rFonts w:ascii="Time" w:eastAsia="宋体" w:hAnsi="Time"/>
        </w:rPr>
        <w:t>David Alice</w:t>
      </w:r>
      <w:r w:rsidRPr="00E55984">
        <w:rPr>
          <w:rFonts w:ascii="Time" w:eastAsia="宋体" w:hAnsi="Time"/>
        </w:rPr>
        <w:br/>
      </w:r>
      <w:r w:rsidRPr="00E55984">
        <w:rPr>
          <w:rStyle w:val="StringTok"/>
          <w:rFonts w:ascii="Time" w:eastAsia="宋体" w:hAnsi="Time"/>
        </w:rPr>
        <w:t>David Jesse</w:t>
      </w:r>
      <w:r w:rsidRPr="00E55984">
        <w:rPr>
          <w:rFonts w:ascii="Time" w:eastAsia="宋体" w:hAnsi="Time"/>
        </w:rPr>
        <w:br/>
      </w:r>
      <w:r w:rsidRPr="00E55984">
        <w:rPr>
          <w:rStyle w:val="StringTok"/>
          <w:rFonts w:ascii="Time" w:eastAsia="宋体" w:hAnsi="Time"/>
        </w:rPr>
        <w:t>Philip David</w:t>
      </w:r>
      <w:r w:rsidRPr="00E55984">
        <w:rPr>
          <w:rFonts w:ascii="Time" w:eastAsia="宋体" w:hAnsi="Time"/>
        </w:rPr>
        <w:br/>
      </w:r>
      <w:r w:rsidRPr="00E55984">
        <w:rPr>
          <w:rStyle w:val="StringTok"/>
          <w:rFonts w:ascii="Time" w:eastAsia="宋体" w:hAnsi="Time"/>
        </w:rPr>
        <w:t>Philip Alma</w:t>
      </w:r>
      <w:r w:rsidRPr="00E55984">
        <w:rPr>
          <w:rFonts w:ascii="Time" w:eastAsia="宋体" w:hAnsi="Time"/>
        </w:rPr>
        <w:br/>
      </w:r>
      <w:r w:rsidRPr="00E55984">
        <w:rPr>
          <w:rStyle w:val="StringTok"/>
          <w:rFonts w:ascii="Time" w:eastAsia="宋体" w:hAnsi="Time"/>
        </w:rPr>
        <w:t>Mark David</w:t>
      </w:r>
      <w:r w:rsidRPr="00E55984">
        <w:rPr>
          <w:rFonts w:ascii="Time" w:eastAsia="宋体" w:hAnsi="Time"/>
        </w:rPr>
        <w:br/>
      </w:r>
      <w:r w:rsidRPr="00E55984">
        <w:rPr>
          <w:rStyle w:val="StringTok"/>
          <w:rFonts w:ascii="Time" w:eastAsia="宋体" w:hAnsi="Time"/>
        </w:rPr>
        <w:t>Mark Alma</w:t>
      </w:r>
      <w:r w:rsidRPr="00E55984">
        <w:rPr>
          <w:rFonts w:ascii="Time" w:eastAsia="宋体" w:hAnsi="Time"/>
        </w:rPr>
        <w:br/>
      </w:r>
      <w:r w:rsidRPr="00E55984">
        <w:rPr>
          <w:rStyle w:val="OperatorTok"/>
          <w:rFonts w:ascii="Time" w:eastAsia="宋体" w:hAnsi="Time"/>
        </w:rPr>
        <w:t>EOF</w:t>
      </w:r>
    </w:p>
    <w:p w14:paraId="6C09095A" w14:textId="08323376" w:rsidR="00E55984" w:rsidRPr="00E55984" w:rsidRDefault="00E55984" w:rsidP="00E55984">
      <w:pPr>
        <w:numPr>
          <w:ilvl w:val="0"/>
          <w:numId w:val="5"/>
        </w:numPr>
        <w:spacing w:before="0" w:line="240" w:lineRule="auto"/>
        <w:rPr>
          <w:rFonts w:ascii="Time" w:eastAsia="宋体" w:hAnsi="Time"/>
        </w:rPr>
      </w:pPr>
      <w:r w:rsidRPr="00E55984">
        <w:rPr>
          <w:rFonts w:ascii="Time" w:eastAsia="宋体" w:hAnsi="Time" w:hint="eastAsia"/>
        </w:rPr>
        <w:t>验证文件内容：</w:t>
      </w:r>
    </w:p>
    <w:p w14:paraId="31B8AFC4" w14:textId="77777777" w:rsidR="00E55984" w:rsidRPr="00E55984" w:rsidRDefault="00E55984" w:rsidP="00E55984">
      <w:pPr>
        <w:pStyle w:val="SourceCode"/>
        <w:numPr>
          <w:ilvl w:val="0"/>
          <w:numId w:val="2"/>
        </w:numPr>
        <w:rPr>
          <w:rFonts w:ascii="Time" w:eastAsia="宋体" w:hAnsi="Time"/>
        </w:rPr>
      </w:pPr>
      <w:r w:rsidRPr="00E55984">
        <w:rPr>
          <w:rStyle w:val="FunctionTok"/>
          <w:rFonts w:ascii="Time" w:eastAsia="宋体" w:hAnsi="Time"/>
        </w:rPr>
        <w:t>cat</w:t>
      </w:r>
      <w:r w:rsidRPr="00E55984">
        <w:rPr>
          <w:rStyle w:val="NormalTok"/>
          <w:rFonts w:ascii="Time" w:eastAsia="宋体" w:hAnsi="Time"/>
        </w:rPr>
        <w:t xml:space="preserve"> /home/bigdata/lab7/input/fileA.txt</w:t>
      </w:r>
      <w:r w:rsidRPr="00E55984">
        <w:rPr>
          <w:rFonts w:ascii="Time" w:eastAsia="宋体" w:hAnsi="Time"/>
        </w:rPr>
        <w:br/>
      </w:r>
      <w:r w:rsidRPr="00E55984">
        <w:rPr>
          <w:rStyle w:val="FunctionTok"/>
          <w:rFonts w:ascii="Time" w:eastAsia="宋体" w:hAnsi="Time"/>
        </w:rPr>
        <w:t>cat</w:t>
      </w:r>
      <w:r w:rsidRPr="00E55984">
        <w:rPr>
          <w:rStyle w:val="NormalTok"/>
          <w:rFonts w:ascii="Time" w:eastAsia="宋体" w:hAnsi="Time"/>
        </w:rPr>
        <w:t xml:space="preserve"> /home/bigdata/lab7/input/fileB.txt</w:t>
      </w:r>
      <w:r w:rsidRPr="00E55984">
        <w:rPr>
          <w:rFonts w:ascii="Time" w:eastAsia="宋体" w:hAnsi="Time"/>
        </w:rPr>
        <w:br/>
      </w:r>
      <w:r w:rsidRPr="00E55984">
        <w:rPr>
          <w:rStyle w:val="FunctionTok"/>
          <w:rFonts w:ascii="Time" w:eastAsia="宋体" w:hAnsi="Time"/>
        </w:rPr>
        <w:t>cat</w:t>
      </w:r>
      <w:r w:rsidRPr="00E55984">
        <w:rPr>
          <w:rStyle w:val="NormalTok"/>
          <w:rFonts w:ascii="Time" w:eastAsia="宋体" w:hAnsi="Time"/>
        </w:rPr>
        <w:t xml:space="preserve"> /home/bigdata/lab7/input/child_parent.txt</w:t>
      </w:r>
    </w:p>
    <w:p w14:paraId="153BD124" w14:textId="77777777" w:rsidR="00E55984" w:rsidRPr="00E55984" w:rsidRDefault="00E55984" w:rsidP="00E55984">
      <w:pPr>
        <w:numPr>
          <w:ilvl w:val="0"/>
          <w:numId w:val="2"/>
        </w:numPr>
        <w:spacing w:before="0" w:line="240" w:lineRule="auto"/>
        <w:rPr>
          <w:rFonts w:ascii="Time" w:eastAsia="宋体" w:hAnsi="Time"/>
        </w:rPr>
      </w:pPr>
      <w:r w:rsidRPr="00E55984">
        <w:rPr>
          <w:rFonts w:ascii="Time" w:eastAsia="宋体" w:hAnsi="Time"/>
          <w:noProof/>
        </w:rPr>
        <w:lastRenderedPageBreak/>
        <w:drawing>
          <wp:inline distT="0" distB="0" distL="0" distR="0" wp14:anchorId="1A860369" wp14:editId="223D87F9">
            <wp:extent cx="5334000" cy="4369836"/>
            <wp:effectExtent l="0" t="0" r="0" b="0"/>
            <wp:docPr id="2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C:\Users\lyy22\AppData\Roaming\Typora\typora-user-images\image-2025103111171265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9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D30AE0" w14:textId="77777777" w:rsidR="00E55984" w:rsidRPr="00E55984" w:rsidRDefault="00E55984" w:rsidP="00E55984">
      <w:pPr>
        <w:pStyle w:val="3"/>
        <w:rPr>
          <w:rFonts w:ascii="Time" w:eastAsia="宋体" w:hAnsi="Time"/>
        </w:rPr>
      </w:pPr>
      <w:bookmarkStart w:id="32" w:name="三上传输入文件到-hdfs"/>
      <w:bookmarkStart w:id="33" w:name="_Toc213254869"/>
      <w:bookmarkEnd w:id="30"/>
      <w:r w:rsidRPr="00E55984">
        <w:rPr>
          <w:rFonts w:ascii="Time" w:eastAsia="宋体" w:hAnsi="Time" w:hint="eastAsia"/>
        </w:rPr>
        <w:t>（三）上传输入文件到</w:t>
      </w:r>
      <w:r w:rsidRPr="00E55984">
        <w:rPr>
          <w:rFonts w:ascii="Time" w:eastAsia="宋体" w:hAnsi="Time"/>
        </w:rPr>
        <w:t xml:space="preserve"> HDFS</w:t>
      </w:r>
      <w:bookmarkEnd w:id="33"/>
    </w:p>
    <w:p w14:paraId="65550113" w14:textId="77777777" w:rsidR="00E55984" w:rsidRPr="00E55984" w:rsidRDefault="00E55984" w:rsidP="00E55984">
      <w:pPr>
        <w:numPr>
          <w:ilvl w:val="0"/>
          <w:numId w:val="6"/>
        </w:numPr>
        <w:spacing w:before="0" w:line="240" w:lineRule="auto"/>
        <w:rPr>
          <w:rFonts w:ascii="Time" w:eastAsia="宋体" w:hAnsi="Time"/>
        </w:rPr>
      </w:pPr>
      <w:r w:rsidRPr="00E55984">
        <w:rPr>
          <w:rFonts w:ascii="Time" w:eastAsia="宋体" w:hAnsi="Time" w:hint="eastAsia"/>
        </w:rPr>
        <w:t>为两个作业创建</w:t>
      </w:r>
      <w:r w:rsidRPr="00E55984">
        <w:rPr>
          <w:rFonts w:ascii="Time" w:eastAsia="宋体" w:hAnsi="Time"/>
        </w:rPr>
        <w:t xml:space="preserve"> HDFS </w:t>
      </w:r>
      <w:r w:rsidRPr="00E55984">
        <w:rPr>
          <w:rFonts w:ascii="Time" w:eastAsia="宋体" w:hAnsi="Time" w:hint="eastAsia"/>
        </w:rPr>
        <w:t>输入目录（使用与本地匹配的</w:t>
      </w:r>
      <w:r w:rsidRPr="00E55984">
        <w:rPr>
          <w:rFonts w:ascii="Time" w:eastAsia="宋体" w:hAnsi="Time"/>
        </w:rPr>
        <w:t xml:space="preserve"> </w:t>
      </w:r>
      <w:r w:rsidRPr="00E55984">
        <w:rPr>
          <w:rStyle w:val="VerbatimChar"/>
          <w:rFonts w:ascii="Time" w:eastAsia="宋体" w:hAnsi="Time"/>
        </w:rPr>
        <w:t>lab7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 w:hint="eastAsia"/>
        </w:rPr>
        <w:t>路径）：</w:t>
      </w:r>
    </w:p>
    <w:p w14:paraId="09171D9B" w14:textId="77777777" w:rsidR="00E55984" w:rsidRPr="00E55984" w:rsidRDefault="00E55984" w:rsidP="00E55984">
      <w:pPr>
        <w:pStyle w:val="SourceCode"/>
        <w:numPr>
          <w:ilvl w:val="0"/>
          <w:numId w:val="2"/>
        </w:numPr>
        <w:rPr>
          <w:rFonts w:ascii="Time" w:eastAsia="宋体" w:hAnsi="Time"/>
        </w:rPr>
      </w:pPr>
      <w:r w:rsidRPr="00E55984">
        <w:rPr>
          <w:rStyle w:val="CommentTok"/>
          <w:rFonts w:ascii="Time" w:eastAsia="宋体" w:hAnsi="Time"/>
        </w:rPr>
        <w:t xml:space="preserve"># </w:t>
      </w:r>
      <w:r w:rsidRPr="00E55984">
        <w:rPr>
          <w:rStyle w:val="CommentTok"/>
          <w:rFonts w:ascii="Time" w:eastAsia="宋体" w:hAnsi="Time"/>
        </w:rPr>
        <w:t>为合并去重任务创建目录</w:t>
      </w:r>
      <w:r w:rsidRPr="00E55984">
        <w:rPr>
          <w:rFonts w:ascii="Time" w:eastAsia="宋体" w:hAnsi="Time"/>
        </w:rPr>
        <w:br/>
      </w:r>
      <w:r w:rsidRPr="00E55984">
        <w:rPr>
          <w:rStyle w:val="ExtensionTok"/>
          <w:rFonts w:ascii="Time" w:eastAsia="宋体" w:hAnsi="Time"/>
        </w:rPr>
        <w:t>hdfs</w:t>
      </w:r>
      <w:r w:rsidRPr="00E55984">
        <w:rPr>
          <w:rStyle w:val="NormalTok"/>
          <w:rFonts w:ascii="Time" w:eastAsia="宋体" w:hAnsi="Time"/>
        </w:rPr>
        <w:t xml:space="preserve"> dfs </w:t>
      </w:r>
      <w:r w:rsidRPr="00E55984">
        <w:rPr>
          <w:rStyle w:val="AttributeTok"/>
          <w:rFonts w:ascii="Time" w:eastAsia="宋体" w:hAnsi="Time"/>
        </w:rPr>
        <w:t>-mkdir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AttributeTok"/>
          <w:rFonts w:ascii="Time" w:eastAsia="宋体" w:hAnsi="Time"/>
        </w:rPr>
        <w:t>-p</w:t>
      </w:r>
      <w:r w:rsidRPr="00E55984">
        <w:rPr>
          <w:rStyle w:val="NormalTok"/>
          <w:rFonts w:ascii="Time" w:eastAsia="宋体" w:hAnsi="Time"/>
        </w:rPr>
        <w:t xml:space="preserve"> /user/bigdata/lab7/merge_input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CommentTok"/>
          <w:rFonts w:ascii="Time" w:eastAsia="宋体" w:hAnsi="Time"/>
        </w:rPr>
        <w:t xml:space="preserve"># </w:t>
      </w:r>
      <w:r w:rsidRPr="00E55984">
        <w:rPr>
          <w:rStyle w:val="CommentTok"/>
          <w:rFonts w:ascii="Time" w:eastAsia="宋体" w:hAnsi="Time"/>
        </w:rPr>
        <w:t>为祖孙关系挖掘任务创建目录</w:t>
      </w:r>
      <w:r w:rsidRPr="00E55984">
        <w:rPr>
          <w:rFonts w:ascii="Time" w:eastAsia="宋体" w:hAnsi="Time"/>
        </w:rPr>
        <w:br/>
      </w:r>
      <w:r w:rsidRPr="00E55984">
        <w:rPr>
          <w:rStyle w:val="ExtensionTok"/>
          <w:rFonts w:ascii="Time" w:eastAsia="宋体" w:hAnsi="Time"/>
        </w:rPr>
        <w:t>hdfs</w:t>
      </w:r>
      <w:r w:rsidRPr="00E55984">
        <w:rPr>
          <w:rStyle w:val="NormalTok"/>
          <w:rFonts w:ascii="Time" w:eastAsia="宋体" w:hAnsi="Time"/>
        </w:rPr>
        <w:t xml:space="preserve"> dfs </w:t>
      </w:r>
      <w:r w:rsidRPr="00E55984">
        <w:rPr>
          <w:rStyle w:val="AttributeTok"/>
          <w:rFonts w:ascii="Time" w:eastAsia="宋体" w:hAnsi="Time"/>
        </w:rPr>
        <w:t>-mkdir</w:t>
      </w:r>
      <w:r w:rsidRPr="00E55984">
        <w:rPr>
          <w:rStyle w:val="NormalTok"/>
          <w:rFonts w:ascii="Time" w:eastAsia="宋体" w:hAnsi="Time"/>
        </w:rPr>
        <w:t xml:space="preserve"> </w:t>
      </w:r>
      <w:r w:rsidRPr="00E55984">
        <w:rPr>
          <w:rStyle w:val="AttributeTok"/>
          <w:rFonts w:ascii="Time" w:eastAsia="宋体" w:hAnsi="Time"/>
        </w:rPr>
        <w:t>-p</w:t>
      </w:r>
      <w:r w:rsidRPr="00E55984">
        <w:rPr>
          <w:rStyle w:val="NormalTok"/>
          <w:rFonts w:ascii="Time" w:eastAsia="宋体" w:hAnsi="Time"/>
        </w:rPr>
        <w:t xml:space="preserve"> /user/bigdata/lab7/grandparent_input</w:t>
      </w:r>
    </w:p>
    <w:p w14:paraId="56D785C5" w14:textId="77777777" w:rsidR="00E55984" w:rsidRPr="00E55984" w:rsidRDefault="00E55984" w:rsidP="00E55984">
      <w:pPr>
        <w:numPr>
          <w:ilvl w:val="0"/>
          <w:numId w:val="6"/>
        </w:numPr>
        <w:spacing w:before="0" w:line="240" w:lineRule="auto"/>
        <w:rPr>
          <w:rFonts w:ascii="Time" w:eastAsia="宋体" w:hAnsi="Time"/>
        </w:rPr>
      </w:pPr>
      <w:r w:rsidRPr="00E55984">
        <w:rPr>
          <w:rFonts w:ascii="Time" w:eastAsia="宋体" w:hAnsi="Time" w:hint="eastAsia"/>
        </w:rPr>
        <w:t>上传文件到</w:t>
      </w:r>
      <w:r w:rsidRPr="00E55984">
        <w:rPr>
          <w:rFonts w:ascii="Time" w:eastAsia="宋体" w:hAnsi="Time"/>
        </w:rPr>
        <w:t xml:space="preserve"> HDFS </w:t>
      </w:r>
      <w:r w:rsidRPr="00E55984">
        <w:rPr>
          <w:rFonts w:ascii="Time" w:eastAsia="宋体" w:hAnsi="Time" w:hint="eastAsia"/>
        </w:rPr>
        <w:t>对应目录：</w:t>
      </w:r>
    </w:p>
    <w:p w14:paraId="2533B4D4" w14:textId="77777777" w:rsidR="00E55984" w:rsidRPr="00E55984" w:rsidRDefault="00E55984" w:rsidP="00E55984">
      <w:pPr>
        <w:pStyle w:val="SourceCode"/>
        <w:numPr>
          <w:ilvl w:val="0"/>
          <w:numId w:val="2"/>
        </w:numPr>
        <w:rPr>
          <w:rFonts w:ascii="Time" w:eastAsia="宋体" w:hAnsi="Time"/>
        </w:rPr>
      </w:pPr>
      <w:r w:rsidRPr="00E55984">
        <w:rPr>
          <w:rStyle w:val="CommentTok"/>
          <w:rFonts w:ascii="Time" w:eastAsia="宋体" w:hAnsi="Time"/>
        </w:rPr>
        <w:t xml:space="preserve"># </w:t>
      </w:r>
      <w:r w:rsidRPr="00E55984">
        <w:rPr>
          <w:rStyle w:val="CommentTok"/>
          <w:rFonts w:ascii="Time" w:eastAsia="宋体" w:hAnsi="Time"/>
        </w:rPr>
        <w:t>上传</w:t>
      </w:r>
      <w:r w:rsidRPr="00E55984">
        <w:rPr>
          <w:rStyle w:val="CommentTok"/>
          <w:rFonts w:ascii="Time" w:eastAsia="宋体" w:hAnsi="Time"/>
        </w:rPr>
        <w:t xml:space="preserve"> fileA</w:t>
      </w:r>
      <w:r w:rsidRPr="00E55984">
        <w:rPr>
          <w:rStyle w:val="CommentTok"/>
          <w:rFonts w:ascii="Time" w:eastAsia="宋体" w:hAnsi="Time"/>
        </w:rPr>
        <w:t>、</w:t>
      </w:r>
      <w:r w:rsidRPr="00E55984">
        <w:rPr>
          <w:rStyle w:val="CommentTok"/>
          <w:rFonts w:ascii="Time" w:eastAsia="宋体" w:hAnsi="Time"/>
        </w:rPr>
        <w:t xml:space="preserve">fileB </w:t>
      </w:r>
      <w:r w:rsidRPr="00E55984">
        <w:rPr>
          <w:rStyle w:val="CommentTok"/>
          <w:rFonts w:ascii="Time" w:eastAsia="宋体" w:hAnsi="Time"/>
        </w:rPr>
        <w:t>到合并去重目录</w:t>
      </w:r>
      <w:r w:rsidRPr="00E55984">
        <w:rPr>
          <w:rFonts w:ascii="Time" w:eastAsia="宋体" w:hAnsi="Time"/>
        </w:rPr>
        <w:br/>
      </w:r>
      <w:r w:rsidRPr="00E55984">
        <w:rPr>
          <w:rStyle w:val="ExtensionTok"/>
          <w:rFonts w:ascii="Time" w:eastAsia="宋体" w:hAnsi="Time"/>
        </w:rPr>
        <w:t>hdfs</w:t>
      </w:r>
      <w:r w:rsidRPr="00E55984">
        <w:rPr>
          <w:rStyle w:val="NormalTok"/>
          <w:rFonts w:ascii="Time" w:eastAsia="宋体" w:hAnsi="Time"/>
        </w:rPr>
        <w:t xml:space="preserve"> dfs </w:t>
      </w:r>
      <w:r w:rsidRPr="00E55984">
        <w:rPr>
          <w:rStyle w:val="AttributeTok"/>
          <w:rFonts w:ascii="Time" w:eastAsia="宋体" w:hAnsi="Time"/>
        </w:rPr>
        <w:t>-put</w:t>
      </w:r>
      <w:r w:rsidRPr="00E55984">
        <w:rPr>
          <w:rStyle w:val="NormalTok"/>
          <w:rFonts w:ascii="Time" w:eastAsia="宋体" w:hAnsi="Time"/>
        </w:rPr>
        <w:t xml:space="preserve"> /home/bigdata/lab7/input/fileA.txt /home/bigdata/lab7/input/fileB.txt /user/bigdata/lab7/merge_input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CommentTok"/>
          <w:rFonts w:ascii="Time" w:eastAsia="宋体" w:hAnsi="Time"/>
        </w:rPr>
        <w:t xml:space="preserve"># </w:t>
      </w:r>
      <w:r w:rsidRPr="00E55984">
        <w:rPr>
          <w:rStyle w:val="CommentTok"/>
          <w:rFonts w:ascii="Time" w:eastAsia="宋体" w:hAnsi="Time"/>
        </w:rPr>
        <w:t>上传</w:t>
      </w:r>
      <w:r w:rsidRPr="00E55984">
        <w:rPr>
          <w:rStyle w:val="CommentTok"/>
          <w:rFonts w:ascii="Time" w:eastAsia="宋体" w:hAnsi="Time"/>
        </w:rPr>
        <w:t xml:space="preserve"> child_parent.txt </w:t>
      </w:r>
      <w:r w:rsidRPr="00E55984">
        <w:rPr>
          <w:rStyle w:val="CommentTok"/>
          <w:rFonts w:ascii="Time" w:eastAsia="宋体" w:hAnsi="Time"/>
        </w:rPr>
        <w:t>到祖孙挖掘目录</w:t>
      </w:r>
      <w:r w:rsidRPr="00E55984">
        <w:rPr>
          <w:rFonts w:ascii="Time" w:eastAsia="宋体" w:hAnsi="Time"/>
        </w:rPr>
        <w:br/>
      </w:r>
      <w:r w:rsidRPr="00E55984">
        <w:rPr>
          <w:rStyle w:val="ExtensionTok"/>
          <w:rFonts w:ascii="Time" w:eastAsia="宋体" w:hAnsi="Time"/>
        </w:rPr>
        <w:t>hdfs</w:t>
      </w:r>
      <w:r w:rsidRPr="00E55984">
        <w:rPr>
          <w:rStyle w:val="NormalTok"/>
          <w:rFonts w:ascii="Time" w:eastAsia="宋体" w:hAnsi="Time"/>
        </w:rPr>
        <w:t xml:space="preserve"> dfs </w:t>
      </w:r>
      <w:r w:rsidRPr="00E55984">
        <w:rPr>
          <w:rStyle w:val="AttributeTok"/>
          <w:rFonts w:ascii="Time" w:eastAsia="宋体" w:hAnsi="Time"/>
        </w:rPr>
        <w:t>-put</w:t>
      </w:r>
      <w:r w:rsidRPr="00E55984">
        <w:rPr>
          <w:rStyle w:val="NormalTok"/>
          <w:rFonts w:ascii="Time" w:eastAsia="宋体" w:hAnsi="Time"/>
        </w:rPr>
        <w:t xml:space="preserve"> /home/bigdata/lab7/input/child_parent.txt /user/bigdata/lab7/grandparent_input</w:t>
      </w:r>
    </w:p>
    <w:p w14:paraId="4BACEFD3" w14:textId="77777777" w:rsidR="00E55984" w:rsidRPr="00E55984" w:rsidRDefault="00E55984" w:rsidP="00E55984">
      <w:pPr>
        <w:numPr>
          <w:ilvl w:val="0"/>
          <w:numId w:val="6"/>
        </w:numPr>
        <w:spacing w:before="0" w:line="240" w:lineRule="auto"/>
        <w:rPr>
          <w:rFonts w:ascii="Time" w:eastAsia="宋体" w:hAnsi="Time"/>
        </w:rPr>
      </w:pPr>
      <w:r w:rsidRPr="00E55984">
        <w:rPr>
          <w:rFonts w:ascii="Time" w:eastAsia="宋体" w:hAnsi="Time" w:hint="eastAsia"/>
        </w:rPr>
        <w:t>验证</w:t>
      </w:r>
      <w:r w:rsidRPr="00E55984">
        <w:rPr>
          <w:rFonts w:ascii="Time" w:eastAsia="宋体" w:hAnsi="Time"/>
        </w:rPr>
        <w:t xml:space="preserve"> HDFS </w:t>
      </w:r>
      <w:r w:rsidRPr="00E55984">
        <w:rPr>
          <w:rFonts w:ascii="Time" w:eastAsia="宋体" w:hAnsi="Time" w:hint="eastAsia"/>
        </w:rPr>
        <w:t>文件上传结果：</w:t>
      </w:r>
    </w:p>
    <w:p w14:paraId="44793E14" w14:textId="77777777" w:rsidR="00E55984" w:rsidRPr="00E55984" w:rsidRDefault="00E55984" w:rsidP="00E55984">
      <w:pPr>
        <w:pStyle w:val="SourceCode"/>
        <w:numPr>
          <w:ilvl w:val="0"/>
          <w:numId w:val="2"/>
        </w:numPr>
        <w:rPr>
          <w:rFonts w:ascii="Time" w:eastAsia="宋体" w:hAnsi="Time"/>
        </w:rPr>
      </w:pPr>
      <w:r w:rsidRPr="00E55984">
        <w:rPr>
          <w:rStyle w:val="ExtensionTok"/>
          <w:rFonts w:ascii="Time" w:eastAsia="宋体" w:hAnsi="Time"/>
        </w:rPr>
        <w:lastRenderedPageBreak/>
        <w:t>hdfs</w:t>
      </w:r>
      <w:r w:rsidRPr="00E55984">
        <w:rPr>
          <w:rStyle w:val="NormalTok"/>
          <w:rFonts w:ascii="Time" w:eastAsia="宋体" w:hAnsi="Time"/>
        </w:rPr>
        <w:t xml:space="preserve"> dfs </w:t>
      </w:r>
      <w:r w:rsidRPr="00E55984">
        <w:rPr>
          <w:rStyle w:val="AttributeTok"/>
          <w:rFonts w:ascii="Time" w:eastAsia="宋体" w:hAnsi="Time"/>
        </w:rPr>
        <w:t>-ls</w:t>
      </w:r>
      <w:r w:rsidRPr="00E55984">
        <w:rPr>
          <w:rStyle w:val="NormalTok"/>
          <w:rFonts w:ascii="Time" w:eastAsia="宋体" w:hAnsi="Time"/>
        </w:rPr>
        <w:t xml:space="preserve"> /user/bigdata/lab7/merge_input</w:t>
      </w:r>
      <w:r w:rsidRPr="00E55984">
        <w:rPr>
          <w:rFonts w:ascii="Time" w:eastAsia="宋体" w:hAnsi="Time"/>
        </w:rPr>
        <w:br/>
      </w:r>
      <w:r w:rsidRPr="00E55984">
        <w:rPr>
          <w:rStyle w:val="CommentTok"/>
          <w:rFonts w:ascii="Time" w:eastAsia="宋体" w:hAnsi="Time"/>
        </w:rPr>
        <w:t xml:space="preserve"># </w:t>
      </w:r>
      <w:r w:rsidRPr="00E55984">
        <w:rPr>
          <w:rStyle w:val="CommentTok"/>
          <w:rFonts w:ascii="Time" w:eastAsia="宋体" w:hAnsi="Time"/>
        </w:rPr>
        <w:t>应能看到</w:t>
      </w:r>
      <w:r w:rsidRPr="00E55984">
        <w:rPr>
          <w:rStyle w:val="CommentTok"/>
          <w:rFonts w:ascii="Time" w:eastAsia="宋体" w:hAnsi="Time"/>
        </w:rPr>
        <w:t xml:space="preserve"> fileA.txt </w:t>
      </w:r>
      <w:r w:rsidRPr="00E55984">
        <w:rPr>
          <w:rStyle w:val="CommentTok"/>
          <w:rFonts w:ascii="Time" w:eastAsia="宋体" w:hAnsi="Time"/>
        </w:rPr>
        <w:t>和</w:t>
      </w:r>
      <w:r w:rsidRPr="00E55984">
        <w:rPr>
          <w:rStyle w:val="CommentTok"/>
          <w:rFonts w:ascii="Time" w:eastAsia="宋体" w:hAnsi="Time"/>
        </w:rPr>
        <w:t xml:space="preserve"> fileB.txt</w:t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/>
        </w:rPr>
        <w:br/>
      </w:r>
      <w:r w:rsidRPr="00E55984">
        <w:rPr>
          <w:rStyle w:val="ExtensionTok"/>
          <w:rFonts w:ascii="Time" w:eastAsia="宋体" w:hAnsi="Time"/>
        </w:rPr>
        <w:t>hdfs</w:t>
      </w:r>
      <w:r w:rsidRPr="00E55984">
        <w:rPr>
          <w:rStyle w:val="NormalTok"/>
          <w:rFonts w:ascii="Time" w:eastAsia="宋体" w:hAnsi="Time"/>
        </w:rPr>
        <w:t xml:space="preserve"> dfs </w:t>
      </w:r>
      <w:r w:rsidRPr="00E55984">
        <w:rPr>
          <w:rStyle w:val="AttributeTok"/>
          <w:rFonts w:ascii="Time" w:eastAsia="宋体" w:hAnsi="Time"/>
        </w:rPr>
        <w:t>-ls</w:t>
      </w:r>
      <w:r w:rsidRPr="00E55984">
        <w:rPr>
          <w:rStyle w:val="NormalTok"/>
          <w:rFonts w:ascii="Time" w:eastAsia="宋体" w:hAnsi="Time"/>
        </w:rPr>
        <w:t xml:space="preserve"> /user/bigdata/lab7/grandparent_input</w:t>
      </w:r>
      <w:r w:rsidRPr="00E55984">
        <w:rPr>
          <w:rFonts w:ascii="Time" w:eastAsia="宋体" w:hAnsi="Time"/>
        </w:rPr>
        <w:br/>
      </w:r>
      <w:r w:rsidRPr="00E55984">
        <w:rPr>
          <w:rStyle w:val="CommentTok"/>
          <w:rFonts w:ascii="Time" w:eastAsia="宋体" w:hAnsi="Time"/>
        </w:rPr>
        <w:t xml:space="preserve"># </w:t>
      </w:r>
      <w:r w:rsidRPr="00E55984">
        <w:rPr>
          <w:rStyle w:val="CommentTok"/>
          <w:rFonts w:ascii="Time" w:eastAsia="宋体" w:hAnsi="Time"/>
        </w:rPr>
        <w:t>应能看到</w:t>
      </w:r>
      <w:r w:rsidRPr="00E55984">
        <w:rPr>
          <w:rStyle w:val="CommentTok"/>
          <w:rFonts w:ascii="Time" w:eastAsia="宋体" w:hAnsi="Time"/>
        </w:rPr>
        <w:t xml:space="preserve"> child_parent.txt</w:t>
      </w:r>
    </w:p>
    <w:p w14:paraId="7A4F6997" w14:textId="77777777" w:rsidR="00E55984" w:rsidRPr="00E55984" w:rsidRDefault="00E55984" w:rsidP="00E55984">
      <w:pPr>
        <w:numPr>
          <w:ilvl w:val="0"/>
          <w:numId w:val="2"/>
        </w:numPr>
        <w:spacing w:before="0" w:line="240" w:lineRule="auto"/>
        <w:rPr>
          <w:rFonts w:ascii="Time" w:eastAsia="宋体" w:hAnsi="Time"/>
        </w:rPr>
      </w:pPr>
      <w:r w:rsidRPr="00E55984">
        <w:rPr>
          <w:rFonts w:ascii="Time" w:eastAsia="宋体" w:hAnsi="Time"/>
          <w:noProof/>
        </w:rPr>
        <w:drawing>
          <wp:inline distT="0" distB="0" distL="0" distR="0" wp14:anchorId="2D96111B" wp14:editId="711B14BE">
            <wp:extent cx="5334000" cy="2630884"/>
            <wp:effectExtent l="0" t="0" r="0" b="0"/>
            <wp:docPr id="2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C:\Users\lyy22\AppData\Roaming\Typora\typora-user-images\image-2025103111212049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0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92CE60" w14:textId="77777777" w:rsidR="00E55984" w:rsidRPr="00E55984" w:rsidRDefault="00E55984" w:rsidP="00E55984">
      <w:pPr>
        <w:numPr>
          <w:ilvl w:val="0"/>
          <w:numId w:val="2"/>
        </w:numPr>
        <w:spacing w:before="0" w:line="240" w:lineRule="auto"/>
        <w:rPr>
          <w:rFonts w:ascii="Time" w:eastAsia="宋体" w:hAnsi="Time"/>
        </w:rPr>
      </w:pPr>
      <w:r w:rsidRPr="00E55984">
        <w:rPr>
          <w:rFonts w:ascii="Time" w:eastAsia="宋体" w:hAnsi="Time"/>
          <w:noProof/>
        </w:rPr>
        <w:lastRenderedPageBreak/>
        <w:drawing>
          <wp:inline distT="0" distB="0" distL="0" distR="0" wp14:anchorId="36F7B85B" wp14:editId="5868544C">
            <wp:extent cx="5334000" cy="7864464"/>
            <wp:effectExtent l="0" t="0" r="0" b="0"/>
            <wp:docPr id="3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C:\Users\lyy22\AppData\Roaming\Typora\typora-user-images\image-2025103111214718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64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0410EA" w14:textId="77777777" w:rsidR="00E55984" w:rsidRPr="00E55984" w:rsidRDefault="00E55984" w:rsidP="00E55984">
      <w:pPr>
        <w:pStyle w:val="3"/>
        <w:rPr>
          <w:rFonts w:ascii="Time" w:eastAsia="宋体" w:hAnsi="Time"/>
        </w:rPr>
      </w:pPr>
      <w:bookmarkStart w:id="34" w:name="四执行-文件合并去重-作业"/>
      <w:bookmarkStart w:id="35" w:name="_Toc213254870"/>
      <w:bookmarkEnd w:id="32"/>
      <w:r w:rsidRPr="00E55984">
        <w:rPr>
          <w:rFonts w:ascii="Time" w:eastAsia="宋体" w:hAnsi="Time" w:hint="eastAsia"/>
        </w:rPr>
        <w:lastRenderedPageBreak/>
        <w:t>（四）执行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 w:hint="eastAsia"/>
        </w:rPr>
        <w:t>“文件合并去重”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 w:hint="eastAsia"/>
        </w:rPr>
        <w:t>作业</w:t>
      </w:r>
      <w:bookmarkEnd w:id="35"/>
    </w:p>
    <w:p w14:paraId="3109CB42" w14:textId="77777777" w:rsidR="00E55984" w:rsidRPr="00E55984" w:rsidRDefault="00E55984" w:rsidP="00E55984">
      <w:pPr>
        <w:pStyle w:val="FirstParagraph"/>
        <w:rPr>
          <w:rFonts w:ascii="Time" w:eastAsia="宋体" w:hAnsi="Time"/>
          <w:b/>
          <w:bCs/>
        </w:rPr>
      </w:pPr>
      <w:r w:rsidRPr="00E55984">
        <w:rPr>
          <w:rFonts w:ascii="Time" w:eastAsia="宋体" w:hAnsi="Time" w:hint="eastAsia"/>
          <w:b/>
          <w:bCs/>
        </w:rPr>
        <w:t>使用</w:t>
      </w:r>
      <w:r w:rsidRPr="00E55984">
        <w:rPr>
          <w:rFonts w:ascii="Time" w:eastAsia="宋体" w:hAnsi="Time"/>
          <w:b/>
          <w:bCs/>
        </w:rPr>
        <w:t xml:space="preserve"> </w:t>
      </w:r>
      <w:r w:rsidRPr="00E55984">
        <w:rPr>
          <w:rStyle w:val="VerbatimChar"/>
          <w:rFonts w:ascii="Time" w:eastAsia="宋体" w:hAnsi="Time"/>
          <w:b/>
          <w:bCs/>
        </w:rPr>
        <w:t>hadoop jar</w:t>
      </w:r>
      <w:r w:rsidRPr="00E55984">
        <w:rPr>
          <w:rFonts w:ascii="Time" w:eastAsia="宋体" w:hAnsi="Time"/>
          <w:b/>
          <w:bCs/>
        </w:rPr>
        <w:t xml:space="preserve"> </w:t>
      </w:r>
      <w:r w:rsidRPr="00E55984">
        <w:rPr>
          <w:rFonts w:ascii="Time" w:eastAsia="宋体" w:hAnsi="Time" w:hint="eastAsia"/>
          <w:b/>
          <w:bCs/>
        </w:rPr>
        <w:t>命令提交作业。</w:t>
      </w:r>
    </w:p>
    <w:p w14:paraId="5FC76C2E" w14:textId="77777777" w:rsidR="00E55984" w:rsidRPr="00E55984" w:rsidRDefault="00E55984" w:rsidP="00E55984">
      <w:pPr>
        <w:pStyle w:val="SourceCode"/>
        <w:rPr>
          <w:rFonts w:ascii="Time" w:eastAsia="宋体" w:hAnsi="Time"/>
        </w:rPr>
      </w:pPr>
      <w:r w:rsidRPr="00E55984">
        <w:rPr>
          <w:rStyle w:val="ExtensionTok"/>
          <w:rFonts w:ascii="Time" w:eastAsia="宋体" w:hAnsi="Time"/>
        </w:rPr>
        <w:t>hadoop</w:t>
      </w:r>
      <w:r w:rsidRPr="00E55984">
        <w:rPr>
          <w:rStyle w:val="NormalTok"/>
          <w:rFonts w:ascii="Time" w:eastAsia="宋体" w:hAnsi="Time"/>
        </w:rPr>
        <w:t xml:space="preserve"> jar /usr/local/hadoop/myapp/HDFSExample.jar </w:t>
      </w:r>
      <w:r w:rsidRPr="00E55984">
        <w:rPr>
          <w:rStyle w:val="DataTypeTok"/>
          <w:rFonts w:ascii="Time" w:eastAsia="宋体" w:hAnsi="Time"/>
        </w:rPr>
        <w:t>\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com.aa.hadoop.mapreduce.MergeDedupDriver </w:t>
      </w:r>
      <w:r w:rsidRPr="00E55984">
        <w:rPr>
          <w:rStyle w:val="DataTypeTok"/>
          <w:rFonts w:ascii="Time" w:eastAsia="宋体" w:hAnsi="Time"/>
        </w:rPr>
        <w:t>\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/user/bigdata/lab7/merge_input </w:t>
      </w:r>
      <w:r w:rsidRPr="00E55984">
        <w:rPr>
          <w:rStyle w:val="DataTypeTok"/>
          <w:rFonts w:ascii="Time" w:eastAsia="宋体" w:hAnsi="Time"/>
        </w:rPr>
        <w:t>\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>/user/bigdata/lab7/merge_output</w:t>
      </w:r>
    </w:p>
    <w:p w14:paraId="008E0C50" w14:textId="77777777" w:rsidR="00E55984" w:rsidRPr="00E55984" w:rsidRDefault="00E55984" w:rsidP="00E55984">
      <w:pPr>
        <w:numPr>
          <w:ilvl w:val="0"/>
          <w:numId w:val="1"/>
        </w:numPr>
        <w:spacing w:before="0" w:line="240" w:lineRule="auto"/>
        <w:rPr>
          <w:rFonts w:ascii="Time" w:eastAsia="宋体" w:hAnsi="Time"/>
        </w:rPr>
      </w:pPr>
      <w:r w:rsidRPr="00E55984">
        <w:rPr>
          <w:rFonts w:ascii="Time" w:eastAsia="宋体" w:hAnsi="Time" w:hint="eastAsia"/>
          <w:b/>
          <w:bCs/>
        </w:rPr>
        <w:t>命令解析</w:t>
      </w:r>
      <w:r w:rsidRPr="00E55984">
        <w:rPr>
          <w:rFonts w:ascii="Time" w:eastAsia="宋体" w:hAnsi="Time" w:hint="eastAsia"/>
        </w:rPr>
        <w:t>：</w:t>
      </w:r>
    </w:p>
    <w:p w14:paraId="647B063E" w14:textId="77777777" w:rsidR="00E55984" w:rsidRPr="00E55984" w:rsidRDefault="00E55984" w:rsidP="00E55984">
      <w:pPr>
        <w:numPr>
          <w:ilvl w:val="1"/>
          <w:numId w:val="1"/>
        </w:numPr>
        <w:spacing w:before="0" w:line="240" w:lineRule="auto"/>
        <w:rPr>
          <w:rFonts w:ascii="Time" w:eastAsia="宋体" w:hAnsi="Time"/>
        </w:rPr>
      </w:pPr>
      <w:r w:rsidRPr="00E55984">
        <w:rPr>
          <w:rStyle w:val="VerbatimChar"/>
          <w:rFonts w:ascii="Time" w:eastAsia="宋体" w:hAnsi="Time"/>
        </w:rPr>
        <w:t>/usr/local/hadoop/myapp/HDFSExample.jar</w:t>
      </w:r>
      <w:r w:rsidRPr="00E55984">
        <w:rPr>
          <w:rFonts w:ascii="Time" w:eastAsia="宋体" w:hAnsi="Time" w:hint="eastAsia"/>
        </w:rPr>
        <w:t>：打包的</w:t>
      </w:r>
      <w:r w:rsidRPr="00E55984">
        <w:rPr>
          <w:rFonts w:ascii="Time" w:eastAsia="宋体" w:hAnsi="Time"/>
        </w:rPr>
        <w:t xml:space="preserve"> JAR </w:t>
      </w:r>
      <w:r w:rsidRPr="00E55984">
        <w:rPr>
          <w:rFonts w:ascii="Time" w:eastAsia="宋体" w:hAnsi="Time" w:hint="eastAsia"/>
        </w:rPr>
        <w:t>文件路径。</w:t>
      </w:r>
    </w:p>
    <w:p w14:paraId="5EAB66AB" w14:textId="77777777" w:rsidR="00E55984" w:rsidRPr="00E55984" w:rsidRDefault="00E55984" w:rsidP="00E55984">
      <w:pPr>
        <w:numPr>
          <w:ilvl w:val="1"/>
          <w:numId w:val="1"/>
        </w:numPr>
        <w:spacing w:before="0" w:line="240" w:lineRule="auto"/>
        <w:rPr>
          <w:rFonts w:ascii="Time" w:eastAsia="宋体" w:hAnsi="Time"/>
        </w:rPr>
      </w:pPr>
      <w:r w:rsidRPr="00E55984">
        <w:rPr>
          <w:rStyle w:val="VerbatimChar"/>
          <w:rFonts w:ascii="Time" w:eastAsia="宋体" w:hAnsi="Time"/>
        </w:rPr>
        <w:t>com.aa.hadoop.mapreduce.MergeDedupDriver</w:t>
      </w:r>
      <w:r w:rsidRPr="00E55984">
        <w:rPr>
          <w:rFonts w:ascii="Time" w:eastAsia="宋体" w:hAnsi="Time" w:hint="eastAsia"/>
        </w:rPr>
        <w:t>：</w:t>
      </w:r>
      <w:r w:rsidRPr="00E55984">
        <w:rPr>
          <w:rFonts w:ascii="Time" w:eastAsia="宋体" w:hAnsi="Time" w:hint="eastAsia"/>
          <w:b/>
          <w:bCs/>
        </w:rPr>
        <w:t>要运行的主类全名</w:t>
      </w:r>
      <w:r w:rsidRPr="00E55984">
        <w:rPr>
          <w:rFonts w:ascii="Time" w:eastAsia="宋体" w:hAnsi="Time"/>
        </w:rPr>
        <w:t>。</w:t>
      </w:r>
    </w:p>
    <w:p w14:paraId="708E93DF" w14:textId="77777777" w:rsidR="00E55984" w:rsidRPr="00E55984" w:rsidRDefault="00E55984" w:rsidP="00E55984">
      <w:pPr>
        <w:numPr>
          <w:ilvl w:val="1"/>
          <w:numId w:val="1"/>
        </w:numPr>
        <w:spacing w:before="0" w:line="240" w:lineRule="auto"/>
        <w:rPr>
          <w:rFonts w:ascii="Time" w:eastAsia="宋体" w:hAnsi="Time"/>
        </w:rPr>
      </w:pPr>
      <w:r w:rsidRPr="00E55984">
        <w:rPr>
          <w:rStyle w:val="VerbatimChar"/>
          <w:rFonts w:ascii="Time" w:eastAsia="宋体" w:hAnsi="Time"/>
        </w:rPr>
        <w:t>/user/bigdata/lab7/merge_input</w:t>
      </w:r>
      <w:r w:rsidRPr="00E55984">
        <w:rPr>
          <w:rFonts w:ascii="Time" w:eastAsia="宋体" w:hAnsi="Time" w:hint="eastAsia"/>
        </w:rPr>
        <w:t>：</w:t>
      </w:r>
      <w:r w:rsidRPr="00E55984">
        <w:rPr>
          <w:rFonts w:ascii="Time" w:eastAsia="宋体" w:hAnsi="Time" w:hint="eastAsia"/>
        </w:rPr>
        <w:t>HDFS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 w:hint="eastAsia"/>
        </w:rPr>
        <w:t>输入目录。</w:t>
      </w:r>
    </w:p>
    <w:p w14:paraId="28CBC57A" w14:textId="38B250A7" w:rsidR="00E55984" w:rsidRPr="00E55984" w:rsidRDefault="00E55984" w:rsidP="00E55984">
      <w:pPr>
        <w:numPr>
          <w:ilvl w:val="1"/>
          <w:numId w:val="1"/>
        </w:numPr>
        <w:spacing w:before="0" w:line="240" w:lineRule="auto"/>
        <w:rPr>
          <w:rFonts w:ascii="Time" w:eastAsia="宋体" w:hAnsi="Time"/>
        </w:rPr>
      </w:pPr>
      <w:r w:rsidRPr="00E55984">
        <w:rPr>
          <w:rStyle w:val="VerbatimChar"/>
          <w:rFonts w:ascii="Time" w:eastAsia="宋体" w:hAnsi="Time"/>
        </w:rPr>
        <w:t>/user/bigdata/lab7/merge_output</w:t>
      </w:r>
      <w:r w:rsidRPr="00E55984">
        <w:rPr>
          <w:rFonts w:ascii="Time" w:eastAsia="宋体" w:hAnsi="Time" w:hint="eastAsia"/>
        </w:rPr>
        <w:t>：</w:t>
      </w:r>
      <w:r w:rsidRPr="00E55984">
        <w:rPr>
          <w:rFonts w:ascii="Time" w:eastAsia="宋体" w:hAnsi="Time" w:hint="eastAsia"/>
        </w:rPr>
        <w:t>HDFS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 w:hint="eastAsia"/>
        </w:rPr>
        <w:t>输出目录</w:t>
      </w:r>
    </w:p>
    <w:p w14:paraId="2C63AFB7" w14:textId="77777777" w:rsidR="00E55984" w:rsidRPr="00E55984" w:rsidRDefault="00E55984" w:rsidP="00E55984">
      <w:pPr>
        <w:numPr>
          <w:ilvl w:val="0"/>
          <w:numId w:val="1"/>
        </w:numPr>
        <w:spacing w:before="0" w:line="240" w:lineRule="auto"/>
        <w:rPr>
          <w:rFonts w:ascii="Time" w:eastAsia="宋体" w:hAnsi="Time"/>
        </w:rPr>
      </w:pPr>
      <w:r w:rsidRPr="00E55984">
        <w:rPr>
          <w:rFonts w:ascii="Time" w:eastAsia="宋体" w:hAnsi="Time" w:hint="eastAsia"/>
          <w:b/>
          <w:bCs/>
        </w:rPr>
        <w:t>查看结果</w:t>
      </w:r>
    </w:p>
    <w:p w14:paraId="0758C385" w14:textId="77777777" w:rsidR="00E55984" w:rsidRPr="00E55984" w:rsidRDefault="00E55984" w:rsidP="00E55984">
      <w:pPr>
        <w:pStyle w:val="SourceCode"/>
        <w:numPr>
          <w:ilvl w:val="0"/>
          <w:numId w:val="2"/>
        </w:numPr>
        <w:rPr>
          <w:rFonts w:ascii="Time" w:eastAsia="宋体" w:hAnsi="Time"/>
        </w:rPr>
      </w:pPr>
      <w:r w:rsidRPr="00E55984">
        <w:rPr>
          <w:rStyle w:val="CommentTok"/>
          <w:rFonts w:ascii="Time" w:eastAsia="宋体" w:hAnsi="Time"/>
        </w:rPr>
        <w:t xml:space="preserve"># </w:t>
      </w:r>
      <w:r w:rsidRPr="00E55984">
        <w:rPr>
          <w:rStyle w:val="CommentTok"/>
          <w:rFonts w:ascii="Time" w:eastAsia="宋体" w:hAnsi="Time"/>
        </w:rPr>
        <w:t>等待作业执行完毕后</w:t>
      </w:r>
      <w:r w:rsidRPr="00E55984">
        <w:rPr>
          <w:rFonts w:ascii="Time" w:eastAsia="宋体" w:hAnsi="Time"/>
        </w:rPr>
        <w:br/>
      </w:r>
      <w:r w:rsidRPr="00E55984">
        <w:rPr>
          <w:rStyle w:val="ExtensionTok"/>
          <w:rFonts w:ascii="Time" w:eastAsia="宋体" w:hAnsi="Time"/>
        </w:rPr>
        <w:t>hdfs</w:t>
      </w:r>
      <w:r w:rsidRPr="00E55984">
        <w:rPr>
          <w:rStyle w:val="NormalTok"/>
          <w:rFonts w:ascii="Time" w:eastAsia="宋体" w:hAnsi="Time"/>
        </w:rPr>
        <w:t xml:space="preserve"> dfs </w:t>
      </w:r>
      <w:r w:rsidRPr="00E55984">
        <w:rPr>
          <w:rStyle w:val="AttributeTok"/>
          <w:rFonts w:ascii="Time" w:eastAsia="宋体" w:hAnsi="Time"/>
        </w:rPr>
        <w:t>-cat</w:t>
      </w:r>
      <w:r w:rsidRPr="00E55984">
        <w:rPr>
          <w:rStyle w:val="NormalTok"/>
          <w:rFonts w:ascii="Time" w:eastAsia="宋体" w:hAnsi="Time"/>
        </w:rPr>
        <w:t xml:space="preserve"> /user/bigdata/lab7/merge_output/part-r-00000</w:t>
      </w:r>
    </w:p>
    <w:p w14:paraId="73517618" w14:textId="77777777" w:rsidR="00E55984" w:rsidRPr="00E55984" w:rsidRDefault="00E55984" w:rsidP="00E55984">
      <w:pPr>
        <w:pStyle w:val="FirstParagraph"/>
        <w:rPr>
          <w:rFonts w:ascii="Time" w:eastAsia="宋体" w:hAnsi="Time"/>
        </w:rPr>
      </w:pPr>
      <w:r w:rsidRPr="00E55984">
        <w:rPr>
          <w:rFonts w:ascii="Time" w:eastAsia="宋体" w:hAnsi="Time"/>
          <w:noProof/>
        </w:rPr>
        <w:drawing>
          <wp:inline distT="0" distB="0" distL="0" distR="0" wp14:anchorId="3576CE43" wp14:editId="29D3B456">
            <wp:extent cx="5334000" cy="2630884"/>
            <wp:effectExtent l="0" t="0" r="0" b="0"/>
            <wp:docPr id="3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C:\Users\lyy22\AppData\Roaming\Typora\typora-user-images\image-20251031112815417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0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2C5A14" w14:textId="77777777" w:rsidR="00E55984" w:rsidRPr="00E55984" w:rsidRDefault="00E55984" w:rsidP="00E55984">
      <w:pPr>
        <w:pStyle w:val="a0"/>
        <w:rPr>
          <w:rFonts w:ascii="Time" w:eastAsia="宋体" w:hAnsi="Time"/>
        </w:rPr>
      </w:pPr>
      <w:r w:rsidRPr="00E55984">
        <w:rPr>
          <w:rFonts w:ascii="Time" w:eastAsia="宋体" w:hAnsi="Time" w:hint="eastAsia"/>
        </w:rPr>
        <w:t>与预期结果相同</w:t>
      </w:r>
    </w:p>
    <w:p w14:paraId="1B885F59" w14:textId="77777777" w:rsidR="00E55984" w:rsidRPr="00E55984" w:rsidRDefault="00E55984" w:rsidP="00E55984">
      <w:pPr>
        <w:pStyle w:val="a0"/>
        <w:rPr>
          <w:rFonts w:ascii="Time" w:eastAsia="宋体" w:hAnsi="Time"/>
        </w:rPr>
      </w:pPr>
    </w:p>
    <w:p w14:paraId="59BEA801" w14:textId="77777777" w:rsidR="00E55984" w:rsidRPr="00E55984" w:rsidRDefault="00E55984" w:rsidP="00E55984">
      <w:pPr>
        <w:pStyle w:val="3"/>
        <w:rPr>
          <w:rFonts w:ascii="Time" w:eastAsia="宋体" w:hAnsi="Time"/>
        </w:rPr>
      </w:pPr>
      <w:bookmarkStart w:id="36" w:name="五执行-祖孙关系挖掘-作业"/>
      <w:bookmarkStart w:id="37" w:name="_Toc213254871"/>
      <w:bookmarkEnd w:id="34"/>
      <w:r w:rsidRPr="00E55984">
        <w:rPr>
          <w:rFonts w:ascii="Time" w:eastAsia="宋体" w:hAnsi="Time" w:hint="eastAsia"/>
        </w:rPr>
        <w:t>（五）执行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 w:hint="eastAsia"/>
        </w:rPr>
        <w:t>“祖孙关系挖掘”</w:t>
      </w: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 w:hint="eastAsia"/>
        </w:rPr>
        <w:t>作业</w:t>
      </w:r>
      <w:bookmarkEnd w:id="37"/>
    </w:p>
    <w:p w14:paraId="024023EE" w14:textId="77777777" w:rsidR="00E55984" w:rsidRPr="00E55984" w:rsidRDefault="00E55984" w:rsidP="00E55984">
      <w:pPr>
        <w:pStyle w:val="FirstParagraph"/>
        <w:rPr>
          <w:rFonts w:ascii="Time" w:eastAsia="宋体" w:hAnsi="Time"/>
        </w:rPr>
      </w:pPr>
      <w:r w:rsidRPr="00E55984">
        <w:rPr>
          <w:rFonts w:ascii="Time" w:eastAsia="宋体" w:hAnsi="Time" w:hint="eastAsia"/>
        </w:rPr>
        <w:t>使用</w:t>
      </w:r>
      <w:r w:rsidRPr="00E55984">
        <w:rPr>
          <w:rFonts w:ascii="Time" w:eastAsia="宋体" w:hAnsi="Time" w:hint="eastAsia"/>
          <w:b/>
          <w:bCs/>
        </w:rPr>
        <w:t>同一个</w:t>
      </w:r>
      <w:r w:rsidRPr="00E55984">
        <w:rPr>
          <w:rFonts w:ascii="Time" w:eastAsia="宋体" w:hAnsi="Time"/>
          <w:b/>
          <w:bCs/>
        </w:rPr>
        <w:t xml:space="preserve"> JAR </w:t>
      </w:r>
      <w:r w:rsidRPr="00E55984">
        <w:rPr>
          <w:rFonts w:ascii="Time" w:eastAsia="宋体" w:hAnsi="Time" w:hint="eastAsia"/>
          <w:b/>
          <w:bCs/>
        </w:rPr>
        <w:t>包</w:t>
      </w:r>
      <w:r w:rsidRPr="00E55984">
        <w:rPr>
          <w:rFonts w:ascii="Time" w:eastAsia="宋体" w:hAnsi="Time" w:hint="eastAsia"/>
        </w:rPr>
        <w:t>，只需更改主类名和输入输出路径。</w:t>
      </w:r>
    </w:p>
    <w:p w14:paraId="71AF14B6" w14:textId="77777777" w:rsidR="00E55984" w:rsidRPr="00E55984" w:rsidRDefault="00E55984" w:rsidP="00E55984">
      <w:pPr>
        <w:pStyle w:val="SourceCode"/>
        <w:rPr>
          <w:rFonts w:ascii="Time" w:eastAsia="宋体" w:hAnsi="Time"/>
        </w:rPr>
      </w:pPr>
      <w:r w:rsidRPr="00E55984">
        <w:rPr>
          <w:rStyle w:val="ExtensionTok"/>
          <w:rFonts w:ascii="Time" w:eastAsia="宋体" w:hAnsi="Time"/>
        </w:rPr>
        <w:lastRenderedPageBreak/>
        <w:t>hadoop</w:t>
      </w:r>
      <w:r w:rsidRPr="00E55984">
        <w:rPr>
          <w:rStyle w:val="NormalTok"/>
          <w:rFonts w:ascii="Time" w:eastAsia="宋体" w:hAnsi="Time"/>
        </w:rPr>
        <w:t xml:space="preserve"> jar /usr/local/hadoop/myapp/HDFSExample.jar </w:t>
      </w:r>
      <w:r w:rsidRPr="00E55984">
        <w:rPr>
          <w:rStyle w:val="DataTypeTok"/>
          <w:rFonts w:ascii="Time" w:eastAsia="宋体" w:hAnsi="Time"/>
        </w:rPr>
        <w:t>\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com.aa.hadoop.mapreduce.GrandparentDriver </w:t>
      </w:r>
      <w:r w:rsidRPr="00E55984">
        <w:rPr>
          <w:rStyle w:val="DataTypeTok"/>
          <w:rFonts w:ascii="Time" w:eastAsia="宋体" w:hAnsi="Time"/>
        </w:rPr>
        <w:t>\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 xml:space="preserve">/user/bigdata/lab7/grandparent_input </w:t>
      </w:r>
      <w:r w:rsidRPr="00E55984">
        <w:rPr>
          <w:rStyle w:val="DataTypeTok"/>
          <w:rFonts w:ascii="Time" w:eastAsia="宋体" w:hAnsi="Time"/>
        </w:rPr>
        <w:t>\</w:t>
      </w:r>
      <w:r w:rsidRPr="00E55984">
        <w:rPr>
          <w:rFonts w:ascii="Time" w:eastAsia="宋体" w:hAnsi="Time"/>
        </w:rPr>
        <w:br/>
      </w:r>
      <w:r w:rsidRPr="00E55984">
        <w:rPr>
          <w:rStyle w:val="NormalTok"/>
          <w:rFonts w:ascii="Time" w:eastAsia="宋体" w:hAnsi="Time"/>
        </w:rPr>
        <w:t>/user/bigdata/lab7/grandparent_output</w:t>
      </w:r>
    </w:p>
    <w:p w14:paraId="29431981" w14:textId="77777777" w:rsidR="00E55984" w:rsidRPr="00E55984" w:rsidRDefault="00E55984" w:rsidP="00E55984">
      <w:pPr>
        <w:numPr>
          <w:ilvl w:val="0"/>
          <w:numId w:val="1"/>
        </w:numPr>
        <w:spacing w:before="0" w:line="240" w:lineRule="auto"/>
        <w:rPr>
          <w:rFonts w:ascii="Time" w:eastAsia="宋体" w:hAnsi="Time"/>
        </w:rPr>
      </w:pPr>
      <w:r w:rsidRPr="00E55984">
        <w:rPr>
          <w:rFonts w:ascii="Time" w:eastAsia="宋体" w:hAnsi="Time" w:hint="eastAsia"/>
          <w:b/>
          <w:bCs/>
        </w:rPr>
        <w:t>查看结果</w:t>
      </w:r>
      <w:r w:rsidRPr="00E55984">
        <w:rPr>
          <w:rFonts w:ascii="Time" w:eastAsia="宋体" w:hAnsi="Time" w:hint="eastAsia"/>
        </w:rPr>
        <w:t>（预期输出</w:t>
      </w:r>
      <w:r w:rsidRPr="00E55984">
        <w:rPr>
          <w:rFonts w:ascii="Time" w:eastAsia="宋体" w:hAnsi="Time"/>
        </w:rPr>
        <w:t xml:space="preserve"> 4 </w:t>
      </w:r>
      <w:r w:rsidRPr="00E55984">
        <w:rPr>
          <w:rFonts w:ascii="Time" w:eastAsia="宋体" w:hAnsi="Time" w:hint="eastAsia"/>
        </w:rPr>
        <w:t>对祖孙关系）：</w:t>
      </w:r>
    </w:p>
    <w:p w14:paraId="0E362AAE" w14:textId="77777777" w:rsidR="00E55984" w:rsidRPr="00E55984" w:rsidRDefault="00E55984" w:rsidP="00E55984">
      <w:pPr>
        <w:pStyle w:val="SourceCode"/>
        <w:numPr>
          <w:ilvl w:val="0"/>
          <w:numId w:val="2"/>
        </w:numPr>
        <w:rPr>
          <w:rFonts w:ascii="Time" w:eastAsia="宋体" w:hAnsi="Time"/>
        </w:rPr>
      </w:pPr>
      <w:r w:rsidRPr="00E55984">
        <w:rPr>
          <w:rStyle w:val="CommentTok"/>
          <w:rFonts w:ascii="Time" w:eastAsia="宋体" w:hAnsi="Time"/>
        </w:rPr>
        <w:t xml:space="preserve"># </w:t>
      </w:r>
      <w:r w:rsidRPr="00E55984">
        <w:rPr>
          <w:rStyle w:val="CommentTok"/>
          <w:rFonts w:ascii="Time" w:eastAsia="宋体" w:hAnsi="Time"/>
        </w:rPr>
        <w:t>等待作业执行完毕后</w:t>
      </w:r>
      <w:r w:rsidRPr="00E55984">
        <w:rPr>
          <w:rFonts w:ascii="Time" w:eastAsia="宋体" w:hAnsi="Time"/>
        </w:rPr>
        <w:br/>
      </w:r>
      <w:r w:rsidRPr="00E55984">
        <w:rPr>
          <w:rStyle w:val="ExtensionTok"/>
          <w:rFonts w:ascii="Time" w:eastAsia="宋体" w:hAnsi="Time"/>
        </w:rPr>
        <w:t>hdfs</w:t>
      </w:r>
      <w:r w:rsidRPr="00E55984">
        <w:rPr>
          <w:rStyle w:val="NormalTok"/>
          <w:rFonts w:ascii="Time" w:eastAsia="宋体" w:hAnsi="Time"/>
        </w:rPr>
        <w:t xml:space="preserve"> dfs </w:t>
      </w:r>
      <w:r w:rsidRPr="00E55984">
        <w:rPr>
          <w:rStyle w:val="AttributeTok"/>
          <w:rFonts w:ascii="Time" w:eastAsia="宋体" w:hAnsi="Time"/>
        </w:rPr>
        <w:t>-cat</w:t>
      </w:r>
      <w:r w:rsidRPr="00E55984">
        <w:rPr>
          <w:rStyle w:val="NormalTok"/>
          <w:rFonts w:ascii="Time" w:eastAsia="宋体" w:hAnsi="Time"/>
        </w:rPr>
        <w:t xml:space="preserve"> /user/bigdata/lab7/grandparent_output/part-r-00000</w:t>
      </w:r>
    </w:p>
    <w:p w14:paraId="4F100D42" w14:textId="77777777" w:rsidR="00E55984" w:rsidRPr="00E55984" w:rsidRDefault="00E55984" w:rsidP="00E55984">
      <w:pPr>
        <w:pStyle w:val="FirstParagraph"/>
        <w:rPr>
          <w:rFonts w:ascii="Time" w:eastAsia="宋体" w:hAnsi="Time"/>
        </w:rPr>
      </w:pPr>
      <w:r w:rsidRPr="00E55984">
        <w:rPr>
          <w:rFonts w:ascii="Time" w:eastAsia="宋体" w:hAnsi="Time"/>
        </w:rPr>
        <w:t xml:space="preserve"> </w:t>
      </w:r>
      <w:r w:rsidRPr="00E55984">
        <w:rPr>
          <w:rFonts w:ascii="Time" w:eastAsia="宋体" w:hAnsi="Time"/>
          <w:noProof/>
        </w:rPr>
        <w:drawing>
          <wp:inline distT="0" distB="0" distL="0" distR="0" wp14:anchorId="39BA1279" wp14:editId="32636D85">
            <wp:extent cx="5334000" cy="2630884"/>
            <wp:effectExtent l="0" t="0" r="0" b="0"/>
            <wp:docPr id="4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C:\Users\lyy22\AppData\Roaming\Typora\typora-user-images\image-2025103111303128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0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55984">
        <w:rPr>
          <w:rFonts w:ascii="Time" w:eastAsia="宋体" w:hAnsi="Time"/>
        </w:rPr>
        <w:br/>
      </w:r>
      <w:r w:rsidRPr="00E55984">
        <w:rPr>
          <w:rFonts w:ascii="Time" w:eastAsia="宋体" w:hAnsi="Time" w:hint="eastAsia"/>
        </w:rPr>
        <w:t>与预期结果相同</w:t>
      </w:r>
    </w:p>
    <w:bookmarkEnd w:id="26"/>
    <w:bookmarkEnd w:id="36"/>
    <w:p w14:paraId="77A8D6B7" w14:textId="77777777" w:rsidR="00CC0628" w:rsidRPr="00E55984" w:rsidRDefault="00CC0628" w:rsidP="002D385A">
      <w:pPr>
        <w:rPr>
          <w:rFonts w:ascii="Time" w:eastAsia="宋体" w:hAnsi="Time" w:hint="eastAsia"/>
        </w:rPr>
      </w:pPr>
    </w:p>
    <w:p w14:paraId="2342169B" w14:textId="77777777" w:rsidR="002D385A" w:rsidRPr="00E55984" w:rsidRDefault="002D385A" w:rsidP="0091201F">
      <w:pPr>
        <w:pStyle w:val="1"/>
        <w:rPr>
          <w:rFonts w:ascii="Time" w:eastAsia="宋体" w:hAnsi="Time" w:hint="eastAsia"/>
        </w:rPr>
      </w:pPr>
      <w:bookmarkStart w:id="38" w:name="_Toc213254872"/>
      <w:r w:rsidRPr="00E55984">
        <w:rPr>
          <w:rFonts w:ascii="Time" w:eastAsia="宋体" w:hAnsi="Time" w:hint="eastAsia"/>
        </w:rPr>
        <w:t>四、出现的问题及解决方案</w:t>
      </w:r>
      <w:bookmarkEnd w:id="38"/>
    </w:p>
    <w:p w14:paraId="3969EFFB" w14:textId="77777777" w:rsidR="0099460C" w:rsidRPr="00E55984" w:rsidRDefault="0099460C">
      <w:pPr>
        <w:rPr>
          <w:rFonts w:ascii="Time" w:eastAsia="宋体" w:hAnsi="Time" w:hint="eastAsia"/>
        </w:rPr>
      </w:pPr>
    </w:p>
    <w:sectPr w:rsidR="0099460C" w:rsidRPr="00E55984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435D0" w14:textId="77777777" w:rsidR="00E438BB" w:rsidRDefault="00E438BB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48E713" w14:textId="77777777" w:rsidR="00E438BB" w:rsidRDefault="00E438BB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DB7F0" w14:textId="77777777" w:rsidR="007F7AE6" w:rsidRDefault="00B23829" w:rsidP="00D61B0D">
    <w:pPr>
      <w:pStyle w:val="a7"/>
      <w:jc w:val="center"/>
      <w:rPr>
        <w:rFonts w:hint="eastAsia"/>
      </w:rPr>
    </w:pPr>
    <w:r>
      <w:rPr>
        <w:rFonts w:hint="eastAsia"/>
      </w:rPr>
      <w:t>第</w:t>
    </w: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  <w:r>
      <w:rPr>
        <w:rFonts w:hint="eastAsia"/>
      </w:rPr>
      <w:t>页，共</w:t>
    </w:r>
    <w:r w:rsidR="009D213D">
      <w:rPr>
        <w:noProof/>
      </w:rPr>
      <w:fldChar w:fldCharType="begin"/>
    </w:r>
    <w:r w:rsidR="009D213D">
      <w:rPr>
        <w:noProof/>
      </w:rPr>
      <w:instrText xml:space="preserve"> NUMPAGES   \* MERGEFORMAT </w:instrText>
    </w:r>
    <w:r w:rsidR="009D213D">
      <w:rPr>
        <w:noProof/>
      </w:rPr>
      <w:fldChar w:fldCharType="separate"/>
    </w:r>
    <w:r>
      <w:rPr>
        <w:noProof/>
      </w:rPr>
      <w:t>3</w:t>
    </w:r>
    <w:r w:rsidR="009D213D">
      <w:rPr>
        <w:noProof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F8339" w14:textId="77777777" w:rsidR="00E438BB" w:rsidRDefault="00E438BB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5702AA" w14:textId="77777777" w:rsidR="00E438BB" w:rsidRDefault="00E438BB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5A5E2" w14:textId="77777777" w:rsidR="007F7AE6" w:rsidRDefault="00B23829">
    <w:pPr>
      <w:pStyle w:val="a5"/>
      <w:rPr>
        <w:rFonts w:hint="eastAsia"/>
      </w:rPr>
    </w:pPr>
    <w:r>
      <w:rPr>
        <w:rFonts w:hint="eastAsia"/>
      </w:rPr>
      <w:t>Hadoop大数据技术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5FAA7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CA0FA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D5A04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52516221">
    <w:abstractNumId w:val="1"/>
  </w:num>
  <w:num w:numId="2" w16cid:durableId="1214150321">
    <w:abstractNumId w:val="0"/>
  </w:num>
  <w:num w:numId="3" w16cid:durableId="641839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540188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43213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611940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78F"/>
    <w:rsid w:val="0014317D"/>
    <w:rsid w:val="002D385A"/>
    <w:rsid w:val="002F7587"/>
    <w:rsid w:val="005A3258"/>
    <w:rsid w:val="005D2465"/>
    <w:rsid w:val="006C4D80"/>
    <w:rsid w:val="007C1A30"/>
    <w:rsid w:val="007C572B"/>
    <w:rsid w:val="007E678F"/>
    <w:rsid w:val="007F7AE6"/>
    <w:rsid w:val="0091201F"/>
    <w:rsid w:val="0099460C"/>
    <w:rsid w:val="009C5F4E"/>
    <w:rsid w:val="009D213D"/>
    <w:rsid w:val="00B23829"/>
    <w:rsid w:val="00BE4992"/>
    <w:rsid w:val="00C13AEB"/>
    <w:rsid w:val="00CC0628"/>
    <w:rsid w:val="00DE68CA"/>
    <w:rsid w:val="00DF5DD9"/>
    <w:rsid w:val="00E438BB"/>
    <w:rsid w:val="00E55984"/>
    <w:rsid w:val="00F3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E08C07"/>
  <w15:chartTrackingRefBased/>
  <w15:docId w15:val="{14CBA634-9900-4E0C-8C17-FB3FF90F2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7587"/>
    <w:pPr>
      <w:spacing w:before="100" w:after="200" w:line="276" w:lineRule="auto"/>
    </w:pPr>
    <w:rPr>
      <w:kern w:val="0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2F7587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2F7587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rFonts w:eastAsia="微软雅黑"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598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E55984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E55984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E55984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E55984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E55984"/>
    <w:pPr>
      <w:keepNext/>
      <w:keepLines/>
      <w:spacing w:before="0"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E55984"/>
    <w:pPr>
      <w:keepNext/>
      <w:keepLines/>
      <w:spacing w:before="0"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2F7587"/>
    <w:rPr>
      <w:caps/>
      <w:color w:val="FFFFFF" w:themeColor="background1"/>
      <w:spacing w:val="15"/>
      <w:kern w:val="0"/>
      <w:sz w:val="22"/>
      <w:shd w:val="clear" w:color="auto" w:fill="4472C4" w:themeFill="accent1"/>
    </w:rPr>
  </w:style>
  <w:style w:type="character" w:customStyle="1" w:styleId="20">
    <w:name w:val="标题 2 字符"/>
    <w:basedOn w:val="a1"/>
    <w:link w:val="2"/>
    <w:uiPriority w:val="9"/>
    <w:rsid w:val="002F7587"/>
    <w:rPr>
      <w:rFonts w:eastAsia="微软雅黑"/>
      <w:spacing w:val="15"/>
      <w:kern w:val="0"/>
      <w:sz w:val="20"/>
      <w:szCs w:val="20"/>
      <w:shd w:val="clear" w:color="auto" w:fill="D9E2F3" w:themeFill="accent1" w:themeFillTint="33"/>
    </w:rPr>
  </w:style>
  <w:style w:type="paragraph" w:styleId="a4">
    <w:name w:val="List Paragraph"/>
    <w:basedOn w:val="a"/>
    <w:uiPriority w:val="34"/>
    <w:qFormat/>
    <w:rsid w:val="002F7587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2F75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uiPriority w:val="99"/>
    <w:rsid w:val="002F7587"/>
    <w:rPr>
      <w:kern w:val="0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F758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1"/>
    <w:link w:val="a7"/>
    <w:uiPriority w:val="99"/>
    <w:rsid w:val="002F7587"/>
    <w:rPr>
      <w:kern w:val="0"/>
      <w:sz w:val="18"/>
      <w:szCs w:val="18"/>
    </w:rPr>
  </w:style>
  <w:style w:type="paragraph" w:styleId="a0">
    <w:name w:val="Body Text"/>
    <w:basedOn w:val="a"/>
    <w:link w:val="a9"/>
    <w:qFormat/>
    <w:rsid w:val="006C4D80"/>
    <w:pPr>
      <w:spacing w:before="180" w:after="180" w:line="240" w:lineRule="auto"/>
    </w:pPr>
    <w:rPr>
      <w:sz w:val="24"/>
      <w:szCs w:val="24"/>
    </w:rPr>
  </w:style>
  <w:style w:type="character" w:customStyle="1" w:styleId="a9">
    <w:name w:val="正文文本 字符"/>
    <w:basedOn w:val="a1"/>
    <w:link w:val="a0"/>
    <w:rsid w:val="006C4D80"/>
    <w:rPr>
      <w:kern w:val="0"/>
      <w:sz w:val="24"/>
      <w:szCs w:val="24"/>
    </w:rPr>
  </w:style>
  <w:style w:type="paragraph" w:customStyle="1" w:styleId="FirstParagraph">
    <w:name w:val="First Paragraph"/>
    <w:basedOn w:val="a0"/>
    <w:next w:val="a0"/>
    <w:qFormat/>
    <w:rsid w:val="006C4D80"/>
  </w:style>
  <w:style w:type="paragraph" w:customStyle="1" w:styleId="Compact">
    <w:name w:val="Compact"/>
    <w:basedOn w:val="a0"/>
    <w:qFormat/>
    <w:rsid w:val="006C4D80"/>
    <w:pPr>
      <w:spacing w:before="36" w:after="36"/>
    </w:pPr>
  </w:style>
  <w:style w:type="table" w:customStyle="1" w:styleId="Table">
    <w:name w:val="Table"/>
    <w:semiHidden/>
    <w:unhideWhenUsed/>
    <w:qFormat/>
    <w:rsid w:val="006C4D80"/>
    <w:pPr>
      <w:spacing w:after="200"/>
    </w:pPr>
    <w:rPr>
      <w:kern w:val="0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1"/>
    <w:link w:val="SourceCode"/>
    <w:rsid w:val="006C4D80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6C4D80"/>
    <w:pPr>
      <w:wordWrap w:val="0"/>
      <w:spacing w:before="0" w:line="240" w:lineRule="auto"/>
    </w:pPr>
    <w:rPr>
      <w:rFonts w:ascii="Consolas" w:hAnsi="Consolas"/>
      <w:kern w:val="2"/>
      <w:sz w:val="22"/>
      <w:szCs w:val="22"/>
    </w:rPr>
  </w:style>
  <w:style w:type="character" w:customStyle="1" w:styleId="KeywordTok">
    <w:name w:val="KeywordTok"/>
    <w:basedOn w:val="VerbatimChar"/>
    <w:rsid w:val="006C4D80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6C4D80"/>
    <w:rPr>
      <w:rFonts w:ascii="Consolas" w:hAnsi="Consolas"/>
      <w:color w:val="902000"/>
      <w:sz w:val="22"/>
    </w:rPr>
  </w:style>
  <w:style w:type="character" w:customStyle="1" w:styleId="StringTok">
    <w:name w:val="StringTok"/>
    <w:basedOn w:val="VerbatimChar"/>
    <w:rsid w:val="006C4D80"/>
    <w:rPr>
      <w:rFonts w:ascii="Consolas" w:hAnsi="Consolas"/>
      <w:color w:val="4070A0"/>
      <w:sz w:val="22"/>
    </w:rPr>
  </w:style>
  <w:style w:type="character" w:customStyle="1" w:styleId="FunctionTok">
    <w:name w:val="FunctionTok"/>
    <w:basedOn w:val="VerbatimChar"/>
    <w:rsid w:val="006C4D80"/>
    <w:rPr>
      <w:rFonts w:ascii="Consolas" w:hAnsi="Consolas"/>
      <w:color w:val="06287E"/>
      <w:sz w:val="22"/>
    </w:rPr>
  </w:style>
  <w:style w:type="character" w:customStyle="1" w:styleId="ControlFlowTok">
    <w:name w:val="ControlFlowTok"/>
    <w:basedOn w:val="VerbatimChar"/>
    <w:rsid w:val="006C4D80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6C4D80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6C4D80"/>
    <w:rPr>
      <w:rFonts w:ascii="Consolas" w:hAnsi="Consolas"/>
      <w:color w:val="008000"/>
      <w:sz w:val="22"/>
    </w:rPr>
  </w:style>
  <w:style w:type="character" w:customStyle="1" w:styleId="AttributeTok">
    <w:name w:val="AttributeTok"/>
    <w:basedOn w:val="VerbatimChar"/>
    <w:rsid w:val="006C4D80"/>
    <w:rPr>
      <w:rFonts w:ascii="Consolas" w:hAnsi="Consolas"/>
      <w:color w:val="7D9029"/>
      <w:sz w:val="22"/>
    </w:rPr>
  </w:style>
  <w:style w:type="character" w:customStyle="1" w:styleId="NormalTok">
    <w:name w:val="NormalTok"/>
    <w:basedOn w:val="VerbatimChar"/>
    <w:rsid w:val="006C4D80"/>
    <w:rPr>
      <w:rFonts w:ascii="Consolas" w:hAnsi="Consolas"/>
      <w:sz w:val="22"/>
    </w:rPr>
  </w:style>
  <w:style w:type="character" w:customStyle="1" w:styleId="DecValTok">
    <w:name w:val="DecValTok"/>
    <w:basedOn w:val="VerbatimChar"/>
    <w:rsid w:val="006C4D80"/>
    <w:rPr>
      <w:rFonts w:ascii="Consolas" w:hAnsi="Consolas"/>
      <w:color w:val="40A070"/>
      <w:sz w:val="22"/>
    </w:rPr>
  </w:style>
  <w:style w:type="character" w:customStyle="1" w:styleId="SpecialCharTok">
    <w:name w:val="SpecialCharTok"/>
    <w:basedOn w:val="VerbatimChar"/>
    <w:rsid w:val="006C4D80"/>
    <w:rPr>
      <w:rFonts w:ascii="Consolas" w:hAnsi="Consolas"/>
      <w:color w:val="4070A0"/>
      <w:sz w:val="22"/>
    </w:rPr>
  </w:style>
  <w:style w:type="character" w:customStyle="1" w:styleId="30">
    <w:name w:val="标题 3 字符"/>
    <w:basedOn w:val="a1"/>
    <w:link w:val="3"/>
    <w:uiPriority w:val="9"/>
    <w:semiHidden/>
    <w:rsid w:val="00E55984"/>
    <w:rPr>
      <w:b/>
      <w:bCs/>
      <w:kern w:val="0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E55984"/>
    <w:rPr>
      <w:rFonts w:eastAsiaTheme="majorEastAsia" w:cstheme="majorBidi"/>
      <w:i/>
      <w:iCs/>
      <w:color w:val="2F5496" w:themeColor="accent1" w:themeShade="BF"/>
      <w:kern w:val="0"/>
      <w:sz w:val="24"/>
      <w:szCs w:val="24"/>
    </w:rPr>
  </w:style>
  <w:style w:type="character" w:customStyle="1" w:styleId="50">
    <w:name w:val="标题 5 字符"/>
    <w:basedOn w:val="a1"/>
    <w:link w:val="5"/>
    <w:uiPriority w:val="9"/>
    <w:semiHidden/>
    <w:rsid w:val="00E55984"/>
    <w:rPr>
      <w:rFonts w:eastAsiaTheme="majorEastAsia" w:cstheme="majorBidi"/>
      <w:color w:val="2F5496" w:themeColor="accent1" w:themeShade="BF"/>
      <w:kern w:val="0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E55984"/>
    <w:rPr>
      <w:rFonts w:eastAsiaTheme="majorEastAsia" w:cstheme="majorBidi"/>
      <w:i/>
      <w:iCs/>
      <w:color w:val="595959" w:themeColor="text1" w:themeTint="A6"/>
      <w:kern w:val="0"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E55984"/>
    <w:rPr>
      <w:rFonts w:eastAsiaTheme="majorEastAsia" w:cstheme="majorBidi"/>
      <w:color w:val="595959" w:themeColor="text1" w:themeTint="A6"/>
      <w:kern w:val="0"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E55984"/>
    <w:rPr>
      <w:rFonts w:eastAsiaTheme="majorEastAsia" w:cstheme="majorBidi"/>
      <w:i/>
      <w:iCs/>
      <w:color w:val="272727" w:themeColor="text1" w:themeTint="D8"/>
      <w:kern w:val="0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E55984"/>
    <w:rPr>
      <w:rFonts w:eastAsiaTheme="majorEastAsia" w:cstheme="majorBidi"/>
      <w:color w:val="272727" w:themeColor="text1" w:themeTint="D8"/>
      <w:kern w:val="0"/>
      <w:sz w:val="24"/>
      <w:szCs w:val="24"/>
    </w:rPr>
  </w:style>
  <w:style w:type="paragraph" w:styleId="aa">
    <w:name w:val="Title"/>
    <w:basedOn w:val="a"/>
    <w:next w:val="a0"/>
    <w:link w:val="ab"/>
    <w:uiPriority w:val="10"/>
    <w:qFormat/>
    <w:rsid w:val="00E55984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b">
    <w:name w:val="标题 字符"/>
    <w:basedOn w:val="a1"/>
    <w:link w:val="aa"/>
    <w:uiPriority w:val="10"/>
    <w:rsid w:val="00E55984"/>
    <w:rPr>
      <w:rFonts w:asciiTheme="majorHAnsi" w:eastAsiaTheme="majorEastAsia" w:hAnsiTheme="majorHAnsi" w:cstheme="majorBidi"/>
      <w:kern w:val="0"/>
      <w:sz w:val="56"/>
      <w:szCs w:val="56"/>
    </w:rPr>
  </w:style>
  <w:style w:type="paragraph" w:styleId="ac">
    <w:name w:val="Subtitle"/>
    <w:basedOn w:val="aa"/>
    <w:next w:val="a0"/>
    <w:link w:val="ad"/>
    <w:uiPriority w:val="11"/>
    <w:qFormat/>
    <w:rsid w:val="00E55984"/>
    <w:pPr>
      <w:numPr>
        <w:ilvl w:val="1"/>
      </w:numPr>
    </w:pPr>
    <w:rPr>
      <w:spacing w:val="15"/>
      <w:sz w:val="28"/>
      <w:szCs w:val="28"/>
    </w:rPr>
  </w:style>
  <w:style w:type="character" w:customStyle="1" w:styleId="ad">
    <w:name w:val="副标题 字符"/>
    <w:basedOn w:val="a1"/>
    <w:link w:val="ac"/>
    <w:uiPriority w:val="11"/>
    <w:rsid w:val="00E55984"/>
    <w:rPr>
      <w:rFonts w:asciiTheme="majorHAnsi" w:eastAsiaTheme="majorEastAsia" w:hAnsiTheme="majorHAnsi" w:cstheme="majorBidi"/>
      <w:spacing w:val="15"/>
      <w:kern w:val="0"/>
      <w:sz w:val="28"/>
      <w:szCs w:val="28"/>
    </w:rPr>
  </w:style>
  <w:style w:type="paragraph" w:customStyle="1" w:styleId="Author">
    <w:name w:val="Author"/>
    <w:basedOn w:val="aa"/>
    <w:next w:val="a0"/>
    <w:qFormat/>
    <w:rsid w:val="00E55984"/>
    <w:pPr>
      <w:keepNext/>
      <w:keepLines/>
    </w:pPr>
    <w:rPr>
      <w:sz w:val="24"/>
      <w:szCs w:val="24"/>
    </w:rPr>
  </w:style>
  <w:style w:type="paragraph" w:styleId="ae">
    <w:name w:val="Date"/>
    <w:basedOn w:val="aa"/>
    <w:next w:val="a0"/>
    <w:link w:val="af"/>
    <w:qFormat/>
    <w:rsid w:val="00E55984"/>
    <w:pPr>
      <w:keepNext/>
      <w:keepLines/>
    </w:pPr>
    <w:rPr>
      <w:sz w:val="24"/>
      <w:szCs w:val="24"/>
    </w:rPr>
  </w:style>
  <w:style w:type="character" w:customStyle="1" w:styleId="af">
    <w:name w:val="日期 字符"/>
    <w:basedOn w:val="a1"/>
    <w:link w:val="ae"/>
    <w:rsid w:val="00E55984"/>
    <w:rPr>
      <w:rFonts w:asciiTheme="majorHAnsi" w:eastAsiaTheme="majorEastAsia" w:hAnsiTheme="majorHAnsi" w:cstheme="majorBidi"/>
      <w:kern w:val="0"/>
      <w:sz w:val="24"/>
      <w:szCs w:val="24"/>
    </w:rPr>
  </w:style>
  <w:style w:type="paragraph" w:customStyle="1" w:styleId="AbstractTitle">
    <w:name w:val="Abstract Title"/>
    <w:basedOn w:val="a"/>
    <w:next w:val="Abstract"/>
    <w:qFormat/>
    <w:rsid w:val="00E55984"/>
    <w:pPr>
      <w:keepNext/>
      <w:keepLines/>
      <w:spacing w:before="300" w:after="0" w:line="240" w:lineRule="auto"/>
      <w:jc w:val="center"/>
    </w:pPr>
    <w:rPr>
      <w:b/>
    </w:rPr>
  </w:style>
  <w:style w:type="paragraph" w:customStyle="1" w:styleId="Abstract">
    <w:name w:val="Abstract"/>
    <w:basedOn w:val="a"/>
    <w:next w:val="a0"/>
    <w:qFormat/>
    <w:rsid w:val="00E55984"/>
    <w:pPr>
      <w:keepNext/>
      <w:keepLines/>
      <w:spacing w:after="300" w:line="240" w:lineRule="auto"/>
    </w:pPr>
  </w:style>
  <w:style w:type="paragraph" w:styleId="af0">
    <w:name w:val="Bibliography"/>
    <w:basedOn w:val="a"/>
    <w:qFormat/>
    <w:rsid w:val="00E55984"/>
    <w:pPr>
      <w:spacing w:before="0" w:line="240" w:lineRule="auto"/>
    </w:pPr>
    <w:rPr>
      <w:sz w:val="24"/>
      <w:szCs w:val="24"/>
    </w:rPr>
  </w:style>
  <w:style w:type="paragraph" w:styleId="af1">
    <w:name w:val="Block Text"/>
    <w:basedOn w:val="a0"/>
    <w:next w:val="a0"/>
    <w:uiPriority w:val="9"/>
    <w:unhideWhenUsed/>
    <w:qFormat/>
    <w:rsid w:val="00E55984"/>
    <w:pPr>
      <w:spacing w:before="100" w:after="100"/>
      <w:ind w:left="480" w:right="480"/>
    </w:pPr>
  </w:style>
  <w:style w:type="paragraph" w:styleId="af2">
    <w:name w:val="footnote text"/>
    <w:basedOn w:val="a"/>
    <w:link w:val="af3"/>
    <w:uiPriority w:val="9"/>
    <w:unhideWhenUsed/>
    <w:qFormat/>
    <w:rsid w:val="00E55984"/>
    <w:pPr>
      <w:spacing w:before="0" w:line="240" w:lineRule="auto"/>
    </w:pPr>
    <w:rPr>
      <w:sz w:val="24"/>
      <w:szCs w:val="24"/>
    </w:rPr>
  </w:style>
  <w:style w:type="character" w:customStyle="1" w:styleId="af3">
    <w:name w:val="脚注文本 字符"/>
    <w:basedOn w:val="a1"/>
    <w:link w:val="af2"/>
    <w:uiPriority w:val="9"/>
    <w:rsid w:val="00E55984"/>
    <w:rPr>
      <w:kern w:val="0"/>
      <w:sz w:val="24"/>
      <w:szCs w:val="24"/>
    </w:rPr>
  </w:style>
  <w:style w:type="paragraph" w:customStyle="1" w:styleId="FootnoteBlockText">
    <w:name w:val="Footnote Block Text"/>
    <w:basedOn w:val="af2"/>
    <w:next w:val="af2"/>
    <w:uiPriority w:val="9"/>
    <w:unhideWhenUsed/>
    <w:qFormat/>
    <w:rsid w:val="00E55984"/>
    <w:pPr>
      <w:spacing w:before="100" w:after="100"/>
      <w:ind w:left="480" w:right="480"/>
    </w:pPr>
  </w:style>
  <w:style w:type="paragraph" w:customStyle="1" w:styleId="DefinitionTerm">
    <w:name w:val="Definition Term"/>
    <w:basedOn w:val="a"/>
    <w:next w:val="Definition"/>
    <w:rsid w:val="00E55984"/>
    <w:pPr>
      <w:keepNext/>
      <w:keepLines/>
      <w:spacing w:before="0" w:after="0" w:line="240" w:lineRule="auto"/>
    </w:pPr>
    <w:rPr>
      <w:b/>
      <w:sz w:val="24"/>
      <w:szCs w:val="24"/>
    </w:rPr>
  </w:style>
  <w:style w:type="paragraph" w:customStyle="1" w:styleId="Definition">
    <w:name w:val="Definition"/>
    <w:basedOn w:val="a"/>
    <w:rsid w:val="00E55984"/>
    <w:pPr>
      <w:spacing w:before="0" w:line="240" w:lineRule="auto"/>
    </w:pPr>
    <w:rPr>
      <w:sz w:val="24"/>
      <w:szCs w:val="24"/>
    </w:rPr>
  </w:style>
  <w:style w:type="paragraph" w:styleId="af4">
    <w:name w:val="caption"/>
    <w:basedOn w:val="a"/>
    <w:link w:val="af5"/>
    <w:rsid w:val="00E55984"/>
    <w:pPr>
      <w:spacing w:before="0" w:after="120" w:line="240" w:lineRule="auto"/>
    </w:pPr>
    <w:rPr>
      <w:i/>
      <w:sz w:val="24"/>
      <w:szCs w:val="24"/>
    </w:rPr>
  </w:style>
  <w:style w:type="paragraph" w:customStyle="1" w:styleId="TableCaption">
    <w:name w:val="Table Caption"/>
    <w:basedOn w:val="af4"/>
    <w:rsid w:val="00E55984"/>
    <w:pPr>
      <w:keepNext/>
    </w:pPr>
  </w:style>
  <w:style w:type="paragraph" w:customStyle="1" w:styleId="ImageCaption">
    <w:name w:val="Image Caption"/>
    <w:basedOn w:val="af4"/>
    <w:rsid w:val="00E55984"/>
  </w:style>
  <w:style w:type="paragraph" w:customStyle="1" w:styleId="Figure">
    <w:name w:val="Figure"/>
    <w:basedOn w:val="a"/>
    <w:rsid w:val="00E55984"/>
    <w:pPr>
      <w:spacing w:before="0" w:line="240" w:lineRule="auto"/>
    </w:pPr>
    <w:rPr>
      <w:sz w:val="24"/>
      <w:szCs w:val="24"/>
    </w:rPr>
  </w:style>
  <w:style w:type="paragraph" w:customStyle="1" w:styleId="CaptionedFigure">
    <w:name w:val="Captioned Figure"/>
    <w:basedOn w:val="Figure"/>
    <w:rsid w:val="00E55984"/>
    <w:pPr>
      <w:keepNext/>
    </w:pPr>
  </w:style>
  <w:style w:type="character" w:customStyle="1" w:styleId="af5">
    <w:name w:val="题注 字符"/>
    <w:basedOn w:val="a1"/>
    <w:link w:val="af4"/>
    <w:rsid w:val="00E55984"/>
    <w:rPr>
      <w:i/>
      <w:kern w:val="0"/>
      <w:sz w:val="24"/>
      <w:szCs w:val="24"/>
    </w:rPr>
  </w:style>
  <w:style w:type="character" w:customStyle="1" w:styleId="SectionNumber">
    <w:name w:val="Section Number"/>
    <w:basedOn w:val="af5"/>
    <w:rsid w:val="00E55984"/>
    <w:rPr>
      <w:i/>
      <w:kern w:val="0"/>
      <w:sz w:val="24"/>
      <w:szCs w:val="24"/>
    </w:rPr>
  </w:style>
  <w:style w:type="character" w:styleId="af6">
    <w:name w:val="footnote reference"/>
    <w:basedOn w:val="af5"/>
    <w:rsid w:val="00E55984"/>
    <w:rPr>
      <w:i/>
      <w:kern w:val="0"/>
      <w:sz w:val="24"/>
      <w:szCs w:val="24"/>
      <w:vertAlign w:val="superscript"/>
    </w:rPr>
  </w:style>
  <w:style w:type="character" w:styleId="af7">
    <w:name w:val="Hyperlink"/>
    <w:basedOn w:val="af5"/>
    <w:uiPriority w:val="99"/>
    <w:rsid w:val="00E55984"/>
    <w:rPr>
      <w:i/>
      <w:color w:val="4472C4" w:themeColor="accent1"/>
      <w:kern w:val="0"/>
      <w:sz w:val="24"/>
      <w:szCs w:val="24"/>
    </w:rPr>
  </w:style>
  <w:style w:type="paragraph" w:styleId="TOC">
    <w:name w:val="TOC Heading"/>
    <w:basedOn w:val="1"/>
    <w:next w:val="a0"/>
    <w:uiPriority w:val="39"/>
    <w:unhideWhenUsed/>
    <w:qFormat/>
    <w:rsid w:val="00E55984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="80" w:line="259" w:lineRule="auto"/>
      <w:outlineLvl w:val="9"/>
    </w:pPr>
    <w:rPr>
      <w:rFonts w:asciiTheme="majorHAnsi" w:eastAsiaTheme="majorEastAsia" w:hAnsiTheme="majorHAnsi" w:cstheme="majorBidi"/>
      <w:caps w:val="0"/>
      <w:color w:val="2F5496" w:themeColor="accent1" w:themeShade="BF"/>
      <w:spacing w:val="0"/>
      <w:sz w:val="40"/>
      <w:szCs w:val="40"/>
    </w:rPr>
  </w:style>
  <w:style w:type="character" w:customStyle="1" w:styleId="BaseNTok">
    <w:name w:val="BaseNTok"/>
    <w:basedOn w:val="VerbatimChar"/>
    <w:rsid w:val="00E55984"/>
    <w:rPr>
      <w:rFonts w:ascii="Consolas" w:hAnsi="Consolas"/>
      <w:i/>
      <w:color w:val="40A070"/>
      <w:sz w:val="22"/>
    </w:rPr>
  </w:style>
  <w:style w:type="character" w:customStyle="1" w:styleId="FloatTok">
    <w:name w:val="FloatTok"/>
    <w:basedOn w:val="VerbatimChar"/>
    <w:rsid w:val="00E55984"/>
    <w:rPr>
      <w:rFonts w:ascii="Consolas" w:hAnsi="Consolas"/>
      <w:i/>
      <w:color w:val="40A070"/>
      <w:sz w:val="22"/>
    </w:rPr>
  </w:style>
  <w:style w:type="character" w:customStyle="1" w:styleId="ConstantTok">
    <w:name w:val="ConstantTok"/>
    <w:basedOn w:val="VerbatimChar"/>
    <w:rsid w:val="00E55984"/>
    <w:rPr>
      <w:rFonts w:ascii="Consolas" w:hAnsi="Consolas"/>
      <w:i/>
      <w:color w:val="880000"/>
      <w:sz w:val="22"/>
    </w:rPr>
  </w:style>
  <w:style w:type="character" w:customStyle="1" w:styleId="CharTok">
    <w:name w:val="CharTok"/>
    <w:basedOn w:val="VerbatimChar"/>
    <w:rsid w:val="00E55984"/>
    <w:rPr>
      <w:rFonts w:ascii="Consolas" w:hAnsi="Consolas"/>
      <w:i/>
      <w:color w:val="4070A0"/>
      <w:sz w:val="22"/>
    </w:rPr>
  </w:style>
  <w:style w:type="character" w:customStyle="1" w:styleId="VerbatimStringTok">
    <w:name w:val="VerbatimStringTok"/>
    <w:basedOn w:val="VerbatimChar"/>
    <w:rsid w:val="00E55984"/>
    <w:rPr>
      <w:rFonts w:ascii="Consolas" w:hAnsi="Consolas"/>
      <w:i/>
      <w:color w:val="4070A0"/>
      <w:sz w:val="22"/>
    </w:rPr>
  </w:style>
  <w:style w:type="character" w:customStyle="1" w:styleId="SpecialStringTok">
    <w:name w:val="SpecialStringTok"/>
    <w:basedOn w:val="VerbatimChar"/>
    <w:rsid w:val="00E55984"/>
    <w:rPr>
      <w:rFonts w:ascii="Consolas" w:hAnsi="Consolas"/>
      <w:i/>
      <w:color w:val="BB6688"/>
      <w:sz w:val="22"/>
    </w:rPr>
  </w:style>
  <w:style w:type="character" w:customStyle="1" w:styleId="ImportTok">
    <w:name w:val="ImportTok"/>
    <w:basedOn w:val="VerbatimChar"/>
    <w:rsid w:val="00E55984"/>
    <w:rPr>
      <w:rFonts w:ascii="Consolas" w:hAnsi="Consolas"/>
      <w:b/>
      <w:i/>
      <w:color w:val="008000"/>
      <w:sz w:val="22"/>
    </w:rPr>
  </w:style>
  <w:style w:type="character" w:customStyle="1" w:styleId="CommentTok">
    <w:name w:val="CommentTok"/>
    <w:basedOn w:val="VerbatimChar"/>
    <w:rsid w:val="00E55984"/>
    <w:rPr>
      <w:rFonts w:ascii="Consolas" w:hAnsi="Consolas"/>
      <w:i w:val="0"/>
      <w:color w:val="60A0B0"/>
      <w:sz w:val="22"/>
    </w:rPr>
  </w:style>
  <w:style w:type="character" w:customStyle="1" w:styleId="DocumentationTok">
    <w:name w:val="DocumentationTok"/>
    <w:basedOn w:val="VerbatimChar"/>
    <w:rsid w:val="00E55984"/>
    <w:rPr>
      <w:rFonts w:ascii="Consolas" w:hAnsi="Consolas"/>
      <w:i w:val="0"/>
      <w:color w:val="BA2121"/>
      <w:sz w:val="22"/>
    </w:rPr>
  </w:style>
  <w:style w:type="character" w:customStyle="1" w:styleId="AnnotationTok">
    <w:name w:val="AnnotationTok"/>
    <w:basedOn w:val="VerbatimChar"/>
    <w:rsid w:val="00E55984"/>
    <w:rPr>
      <w:rFonts w:ascii="Consolas" w:hAnsi="Consolas"/>
      <w:b/>
      <w:i w:val="0"/>
      <w:color w:val="60A0B0"/>
      <w:sz w:val="22"/>
    </w:rPr>
  </w:style>
  <w:style w:type="character" w:customStyle="1" w:styleId="CommentVarTok">
    <w:name w:val="CommentVarTok"/>
    <w:basedOn w:val="VerbatimChar"/>
    <w:rsid w:val="00E55984"/>
    <w:rPr>
      <w:rFonts w:ascii="Consolas" w:hAnsi="Consolas"/>
      <w:b/>
      <w:i w:val="0"/>
      <w:color w:val="60A0B0"/>
      <w:sz w:val="22"/>
    </w:rPr>
  </w:style>
  <w:style w:type="character" w:customStyle="1" w:styleId="OtherTok">
    <w:name w:val="OtherTok"/>
    <w:basedOn w:val="VerbatimChar"/>
    <w:rsid w:val="00E55984"/>
    <w:rPr>
      <w:rFonts w:ascii="Consolas" w:hAnsi="Consolas"/>
      <w:i/>
      <w:color w:val="007020"/>
      <w:sz w:val="22"/>
    </w:rPr>
  </w:style>
  <w:style w:type="character" w:customStyle="1" w:styleId="VariableTok">
    <w:name w:val="VariableTok"/>
    <w:basedOn w:val="VerbatimChar"/>
    <w:rsid w:val="00E55984"/>
    <w:rPr>
      <w:rFonts w:ascii="Consolas" w:hAnsi="Consolas"/>
      <w:i/>
      <w:color w:val="19177C"/>
      <w:sz w:val="22"/>
    </w:rPr>
  </w:style>
  <w:style w:type="character" w:customStyle="1" w:styleId="ExtensionTok">
    <w:name w:val="ExtensionTok"/>
    <w:basedOn w:val="VerbatimChar"/>
    <w:rsid w:val="00E55984"/>
    <w:rPr>
      <w:rFonts w:ascii="Consolas" w:hAnsi="Consolas"/>
      <w:i/>
      <w:sz w:val="22"/>
    </w:rPr>
  </w:style>
  <w:style w:type="character" w:customStyle="1" w:styleId="PreprocessorTok">
    <w:name w:val="PreprocessorTok"/>
    <w:basedOn w:val="VerbatimChar"/>
    <w:rsid w:val="00E55984"/>
    <w:rPr>
      <w:rFonts w:ascii="Consolas" w:hAnsi="Consolas"/>
      <w:i/>
      <w:color w:val="BC7A00"/>
      <w:sz w:val="22"/>
    </w:rPr>
  </w:style>
  <w:style w:type="character" w:customStyle="1" w:styleId="RegionMarkerTok">
    <w:name w:val="RegionMarkerTok"/>
    <w:basedOn w:val="VerbatimChar"/>
    <w:rsid w:val="00E55984"/>
    <w:rPr>
      <w:rFonts w:ascii="Consolas" w:hAnsi="Consolas"/>
      <w:i/>
      <w:sz w:val="22"/>
    </w:rPr>
  </w:style>
  <w:style w:type="character" w:customStyle="1" w:styleId="InformationTok">
    <w:name w:val="InformationTok"/>
    <w:basedOn w:val="VerbatimChar"/>
    <w:rsid w:val="00E55984"/>
    <w:rPr>
      <w:rFonts w:ascii="Consolas" w:hAnsi="Consolas"/>
      <w:b/>
      <w:i w:val="0"/>
      <w:color w:val="60A0B0"/>
      <w:sz w:val="22"/>
    </w:rPr>
  </w:style>
  <w:style w:type="character" w:customStyle="1" w:styleId="WarningTok">
    <w:name w:val="WarningTok"/>
    <w:basedOn w:val="VerbatimChar"/>
    <w:rsid w:val="00E55984"/>
    <w:rPr>
      <w:rFonts w:ascii="Consolas" w:hAnsi="Consolas"/>
      <w:b/>
      <w:i w:val="0"/>
      <w:color w:val="60A0B0"/>
      <w:sz w:val="22"/>
    </w:rPr>
  </w:style>
  <w:style w:type="character" w:customStyle="1" w:styleId="AlertTok">
    <w:name w:val="AlertTok"/>
    <w:basedOn w:val="VerbatimChar"/>
    <w:rsid w:val="00E55984"/>
    <w:rPr>
      <w:rFonts w:ascii="Consolas" w:hAnsi="Consolas"/>
      <w:b/>
      <w:i/>
      <w:color w:val="FF0000"/>
      <w:sz w:val="22"/>
    </w:rPr>
  </w:style>
  <w:style w:type="character" w:customStyle="1" w:styleId="ErrorTok">
    <w:name w:val="ErrorTok"/>
    <w:basedOn w:val="VerbatimChar"/>
    <w:rsid w:val="00E55984"/>
    <w:rPr>
      <w:rFonts w:ascii="Consolas" w:hAnsi="Consolas"/>
      <w:b/>
      <w:i/>
      <w:color w:val="FF0000"/>
      <w:sz w:val="22"/>
    </w:rPr>
  </w:style>
  <w:style w:type="character" w:styleId="af8">
    <w:name w:val="FollowedHyperlink"/>
    <w:basedOn w:val="a1"/>
    <w:uiPriority w:val="99"/>
    <w:semiHidden/>
    <w:unhideWhenUsed/>
    <w:rsid w:val="00E55984"/>
    <w:rPr>
      <w:color w:val="954F72" w:themeColor="followedHyperlink"/>
      <w:u w:val="single"/>
    </w:rPr>
  </w:style>
  <w:style w:type="paragraph" w:styleId="TOC1">
    <w:name w:val="toc 1"/>
    <w:basedOn w:val="a"/>
    <w:next w:val="a"/>
    <w:autoRedefine/>
    <w:uiPriority w:val="39"/>
    <w:unhideWhenUsed/>
    <w:rsid w:val="007C1A30"/>
  </w:style>
  <w:style w:type="paragraph" w:styleId="TOC2">
    <w:name w:val="toc 2"/>
    <w:basedOn w:val="a"/>
    <w:next w:val="a"/>
    <w:autoRedefine/>
    <w:uiPriority w:val="39"/>
    <w:unhideWhenUsed/>
    <w:rsid w:val="007C1A30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7C1A30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x\Documents\&#33258;&#23450;&#20041;%20Office%20&#27169;&#26495;\&#23454;&#39564;&#20108;&#23454;&#39564;&#25253;&#21578;%20&#29087;&#24713;&#24120;&#29992;&#30340;Linux&#25805;&#20316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1F03C-E64E-4DD3-AC47-A630C26B5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实验二实验报告 熟悉常用的Linux操作.dotx</Template>
  <TotalTime>290</TotalTime>
  <Pages>18</Pages>
  <Words>4331</Words>
  <Characters>10180</Characters>
  <Application>Microsoft Office Word</Application>
  <DocSecurity>0</DocSecurity>
  <Lines>678</Lines>
  <Paragraphs>558</Paragraphs>
  <ScaleCrop>false</ScaleCrop>
  <Company/>
  <LinksUpToDate>false</LinksUpToDate>
  <CharactersWithSpaces>13953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</dc:creator>
  <cp:keywords/>
  <dc:description/>
  <cp:lastModifiedBy>烨洋 林</cp:lastModifiedBy>
  <cp:revision>9</cp:revision>
  <dcterms:created xsi:type="dcterms:W3CDTF">2019-02-16T01:12:00Z</dcterms:created>
  <dcterms:modified xsi:type="dcterms:W3CDTF">2025-11-05T09:08:00Z</dcterms:modified>
</cp:coreProperties>
</file>